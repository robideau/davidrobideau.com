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9E1E9" w14:textId="77777777" w:rsidR="002C42BC" w:rsidRDefault="0072457E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B0C5BF583C294FB2A1D1C3531394440C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FE2C0A">
            <w:t>217 Welch Ave,</w:t>
          </w:r>
          <w:r w:rsidR="005F73D9">
            <w:t xml:space="preserve"> Apt.</w:t>
          </w:r>
          <w:r w:rsidR="00FE2C0A">
            <w:t xml:space="preserve"> #414</w:t>
          </w:r>
        </w:sdtContent>
      </w:sdt>
    </w:p>
    <w:sdt>
      <w:sdtPr>
        <w:alias w:val="Category"/>
        <w:tag w:val=""/>
        <w:id w:val="1543715586"/>
        <w:placeholder>
          <w:docPart w:val="C4BF1FCBCEE640A7BFF68D080685AF57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14:paraId="46CC7BA4" w14:textId="77777777" w:rsidR="002C42BC" w:rsidRDefault="00FE2C0A">
          <w:pPr>
            <w:pStyle w:val="ContactInfo"/>
          </w:pPr>
          <w:r>
            <w:t>Ames</w:t>
          </w:r>
          <w:r w:rsidR="00AF3D8F">
            <w:t>, IA</w:t>
          </w:r>
        </w:p>
      </w:sdtContent>
    </w:sdt>
    <w:p w14:paraId="0193D501" w14:textId="1A771BDF" w:rsidR="00324088" w:rsidRPr="0072457E" w:rsidRDefault="0072457E" w:rsidP="0072457E">
      <w:pPr>
        <w:pStyle w:val="ContactInfo"/>
        <w:rPr>
          <w:rStyle w:val="Emphasis"/>
          <w:color w:val="595959" w:themeColor="text1" w:themeTint="A6"/>
        </w:rPr>
      </w:pPr>
      <w:sdt>
        <w:sdtPr>
          <w:alias w:val="Telephone"/>
          <w:tag w:val="Telephone"/>
          <w:id w:val="599758962"/>
          <w:placeholder>
            <w:docPart w:val="3E618AD91B5D49B59DC45D155B2D38E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935DCF">
            <w:t>712-887-8816</w:t>
          </w:r>
        </w:sdtContent>
      </w:sdt>
      <w:bookmarkStart w:id="0" w:name="_GoBack"/>
      <w:bookmarkEnd w:id="0"/>
    </w:p>
    <w:p w14:paraId="2F54EFEA" w14:textId="12561E11" w:rsidR="00C81943" w:rsidRPr="00C81943" w:rsidRDefault="00C81943" w:rsidP="00935DCF">
      <w:pPr>
        <w:pStyle w:val="ContactInfo"/>
        <w:rPr>
          <w:rStyle w:val="Emphasis"/>
        </w:rPr>
      </w:pPr>
      <w:r w:rsidRPr="00C81943">
        <w:rPr>
          <w:rStyle w:val="Emphasis"/>
        </w:rPr>
        <w:t>http://www.github.com/robideau</w:t>
      </w:r>
    </w:p>
    <w:sdt>
      <w:sdtPr>
        <w:rPr>
          <w:rStyle w:val="Emphasis"/>
        </w:rPr>
        <w:alias w:val="Email"/>
        <w:tag w:val=""/>
        <w:id w:val="1889536063"/>
        <w:placeholder>
          <w:docPart w:val="4453F8DC7F144F8BA6782D1622494075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14:paraId="560E7FC3" w14:textId="5848B93D" w:rsidR="002C42BC" w:rsidRDefault="00935DCF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robideau@iastate.edu</w:t>
          </w:r>
        </w:p>
      </w:sdtContent>
    </w:sdt>
    <w:p w14:paraId="05483336" w14:textId="77777777" w:rsidR="002C42BC" w:rsidRDefault="0072457E">
      <w:pPr>
        <w:pStyle w:val="Name"/>
      </w:pPr>
      <w:sdt>
        <w:sdtPr>
          <w:alias w:val="Your Name"/>
          <w:tag w:val=""/>
          <w:id w:val="1197042864"/>
          <w:placeholder>
            <w:docPart w:val="F717A59C922B42C09DCBF1397CB13B2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935DCF">
            <w:t>David Robideau</w:t>
          </w:r>
          <w:r w:rsidR="006564B9">
            <w:t xml:space="preserve">                                                                       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440"/>
        <w:gridCol w:w="810"/>
        <w:gridCol w:w="7830"/>
      </w:tblGrid>
      <w:tr w:rsidR="002C42BC" w14:paraId="7FE56092" w14:textId="77777777" w:rsidTr="0086170E">
        <w:tc>
          <w:tcPr>
            <w:tcW w:w="1440" w:type="dxa"/>
          </w:tcPr>
          <w:p w14:paraId="3DE14A27" w14:textId="77777777" w:rsidR="002C42BC" w:rsidRDefault="00414819">
            <w:pPr>
              <w:pStyle w:val="Heading1"/>
            </w:pPr>
            <w:r>
              <w:t>Objective</w:t>
            </w:r>
          </w:p>
        </w:tc>
        <w:tc>
          <w:tcPr>
            <w:tcW w:w="810" w:type="dxa"/>
          </w:tcPr>
          <w:p w14:paraId="06E6821A" w14:textId="77777777" w:rsidR="002C42BC" w:rsidRDefault="002C42BC"/>
        </w:tc>
        <w:tc>
          <w:tcPr>
            <w:tcW w:w="7830" w:type="dxa"/>
          </w:tcPr>
          <w:p w14:paraId="5419E14E" w14:textId="77777777" w:rsidR="002C42BC" w:rsidRDefault="00935DCF" w:rsidP="00F20DF9">
            <w:pPr>
              <w:pStyle w:val="ResumeText"/>
            </w:pPr>
            <w:r>
              <w:t>To find a position in a computer engineering field in order to gain real-world experience for</w:t>
            </w:r>
            <w:r w:rsidR="00E0148F">
              <w:t xml:space="preserve"> potential career opportunities</w:t>
            </w:r>
            <w:r w:rsidR="006564B9">
              <w:t xml:space="preserve"> </w:t>
            </w:r>
          </w:p>
        </w:tc>
      </w:tr>
      <w:tr w:rsidR="002C42BC" w14:paraId="4C87D75F" w14:textId="77777777" w:rsidTr="0086170E">
        <w:trPr>
          <w:trHeight w:val="278"/>
        </w:trPr>
        <w:tc>
          <w:tcPr>
            <w:tcW w:w="1440" w:type="dxa"/>
          </w:tcPr>
          <w:p w14:paraId="1DB6CF2E" w14:textId="77777777" w:rsidR="002C42BC" w:rsidRDefault="00414819">
            <w:pPr>
              <w:pStyle w:val="Heading1"/>
            </w:pPr>
            <w:r>
              <w:t>Skills &amp; Abilities</w:t>
            </w:r>
          </w:p>
        </w:tc>
        <w:tc>
          <w:tcPr>
            <w:tcW w:w="810" w:type="dxa"/>
          </w:tcPr>
          <w:p w14:paraId="0936E138" w14:textId="77777777" w:rsidR="002C42BC" w:rsidRDefault="002C42BC"/>
        </w:tc>
        <w:tc>
          <w:tcPr>
            <w:tcW w:w="7830" w:type="dxa"/>
          </w:tcPr>
          <w:p w14:paraId="196ADC17" w14:textId="1615FC3C" w:rsidR="002C42BC" w:rsidRDefault="00695A5D" w:rsidP="00935DCF">
            <w:pPr>
              <w:pStyle w:val="ResumeText"/>
            </w:pPr>
            <w:r>
              <w:t>Familiar with C, C#, Java</w:t>
            </w:r>
            <w:r w:rsidR="008B581F">
              <w:t xml:space="preserve">, </w:t>
            </w:r>
            <w:r w:rsidR="00C81943">
              <w:t>Javascript, HTML+CSS</w:t>
            </w:r>
          </w:p>
          <w:p w14:paraId="338A216B" w14:textId="4BAA15B5" w:rsidR="00935DCF" w:rsidRDefault="00AF3D8F" w:rsidP="00AF3D8F">
            <w:pPr>
              <w:pStyle w:val="ResumeText"/>
            </w:pPr>
            <w:r>
              <w:t>Experience with Atmel megaAVR microcontrollers</w:t>
            </w:r>
            <w:r w:rsidR="00C81943">
              <w:t xml:space="preserve"> and MIPS assembly</w:t>
            </w:r>
          </w:p>
          <w:p w14:paraId="77CBC6B9" w14:textId="77777777" w:rsidR="00066014" w:rsidRDefault="006564B9" w:rsidP="00AF3D8F">
            <w:pPr>
              <w:pStyle w:val="ResumeText"/>
            </w:pPr>
            <w:r>
              <w:t>Completed coursework in</w:t>
            </w:r>
            <w:r w:rsidR="00066014">
              <w:t>:</w:t>
            </w:r>
          </w:p>
          <w:p w14:paraId="45B33A48" w14:textId="51031B87" w:rsidR="00066014" w:rsidRDefault="00066014" w:rsidP="00066014">
            <w:pPr>
              <w:pStyle w:val="ResumeText"/>
              <w:numPr>
                <w:ilvl w:val="0"/>
                <w:numId w:val="2"/>
              </w:numPr>
            </w:pPr>
            <w:r>
              <w:t>E</w:t>
            </w:r>
            <w:r w:rsidR="006564B9">
              <w:t xml:space="preserve">mbedded systems, </w:t>
            </w:r>
            <w:r>
              <w:t>processor design, digital logic,</w:t>
            </w:r>
            <w:r w:rsidR="008B581F">
              <w:t xml:space="preserve"> VHDL</w:t>
            </w:r>
          </w:p>
          <w:p w14:paraId="7491747B" w14:textId="6C976751" w:rsidR="00066014" w:rsidRDefault="00066014" w:rsidP="00066014">
            <w:pPr>
              <w:pStyle w:val="ResumeText"/>
              <w:numPr>
                <w:ilvl w:val="0"/>
                <w:numId w:val="2"/>
              </w:numPr>
            </w:pPr>
            <w:r>
              <w:t>Data structures and algorithms</w:t>
            </w:r>
          </w:p>
          <w:p w14:paraId="5530CF26" w14:textId="52ED9B6E" w:rsidR="00EE43EB" w:rsidRDefault="00066014" w:rsidP="00066014">
            <w:pPr>
              <w:pStyle w:val="ResumeText"/>
              <w:numPr>
                <w:ilvl w:val="0"/>
                <w:numId w:val="2"/>
              </w:numPr>
            </w:pPr>
            <w:r>
              <w:t>C</w:t>
            </w:r>
            <w:r w:rsidR="00F20DF9">
              <w:t xml:space="preserve">ircuit design and analysis, </w:t>
            </w:r>
            <w:r w:rsidR="006564B9">
              <w:t>classical physics</w:t>
            </w:r>
          </w:p>
        </w:tc>
      </w:tr>
      <w:tr w:rsidR="002C42BC" w14:paraId="5D1DA448" w14:textId="77777777" w:rsidTr="0086170E">
        <w:trPr>
          <w:trHeight w:val="2861"/>
        </w:trPr>
        <w:tc>
          <w:tcPr>
            <w:tcW w:w="1440" w:type="dxa"/>
          </w:tcPr>
          <w:p w14:paraId="125E26F0" w14:textId="0B2E8CB5" w:rsidR="002C42BC" w:rsidRDefault="00414819">
            <w:pPr>
              <w:pStyle w:val="Heading1"/>
            </w:pPr>
            <w:r>
              <w:t>Experience</w:t>
            </w:r>
          </w:p>
        </w:tc>
        <w:tc>
          <w:tcPr>
            <w:tcW w:w="810" w:type="dxa"/>
          </w:tcPr>
          <w:p w14:paraId="41088D58" w14:textId="77777777"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EndPr>
              <w:rPr>
                <w:rFonts w:eastAsiaTheme="minorHAnsi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B71B7A5F4BB041959D8FAC10417CECD1"/>
                  </w:placeholder>
                </w:sdtPr>
                <w:sdtEndPr>
                  <w:rPr>
                    <w:rFonts w:eastAsiaTheme="minorHAnsi"/>
                  </w:rPr>
                </w:sdtEndPr>
                <w:sdtContent>
                  <w:p w14:paraId="00233FBD" w14:textId="77777777" w:rsidR="002C42BC" w:rsidRDefault="00935DCF">
                    <w:pPr>
                      <w:pStyle w:val="Heading2"/>
                    </w:pPr>
                    <w:r>
                      <w:t>Musician, All Strings Attached</w:t>
                    </w:r>
                  </w:p>
                  <w:p w14:paraId="6350F62C" w14:textId="77777777" w:rsidR="002C42BC" w:rsidRDefault="00935DCF">
                    <w:pPr>
                      <w:pStyle w:val="ResumeText"/>
                    </w:pPr>
                    <w:r>
                      <w:t>May 2012- July 2013</w:t>
                    </w:r>
                  </w:p>
                  <w:p w14:paraId="3400DEE3" w14:textId="77777777" w:rsidR="00935DCF" w:rsidRDefault="00935DCF" w:rsidP="00935DCF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Coordinated and performed in a professional</w:t>
                    </w:r>
                    <w:r w:rsidR="00695A5D">
                      <w:t xml:space="preserve"> classical</w:t>
                    </w:r>
                    <w:r>
                      <w:t xml:space="preserve"> string ensemble</w:t>
                    </w:r>
                  </w:p>
                  <w:p w14:paraId="207377B8" w14:textId="77777777" w:rsidR="002C42BC" w:rsidRDefault="00935DCF" w:rsidP="00935DCF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Performed at events such as weddings, church services, and open houses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B71B7A5F4BB041959D8FAC10417CECD1"/>
                  </w:placeholder>
                </w:sdtPr>
                <w:sdtEndPr>
                  <w:rPr>
                    <w:rFonts w:eastAsiaTheme="minorHAnsi"/>
                  </w:rPr>
                </w:sdtEndPr>
                <w:sdtContent>
                  <w:p w14:paraId="08C48BBD" w14:textId="77777777" w:rsidR="002C42BC" w:rsidRDefault="00935DCF">
                    <w:pPr>
                      <w:pStyle w:val="Heading2"/>
                    </w:pPr>
                    <w:r>
                      <w:t xml:space="preserve">internal music director, </w:t>
                    </w:r>
                    <w:r w:rsidR="00695A5D">
                      <w:t>KURE 88.5 FM</w:t>
                    </w:r>
                  </w:p>
                  <w:p w14:paraId="7731867B" w14:textId="16EFEE6F" w:rsidR="002C42BC" w:rsidRDefault="00066014">
                    <w:pPr>
                      <w:pStyle w:val="ResumeText"/>
                    </w:pPr>
                    <w:r>
                      <w:t>Decembe</w:t>
                    </w:r>
                    <w:r w:rsidR="00191DE2">
                      <w:t>r</w:t>
                    </w:r>
                    <w:r w:rsidR="00AF3D8F">
                      <w:t xml:space="preserve"> 2013</w:t>
                    </w:r>
                    <w:r w:rsidR="00CF7E71">
                      <w:t xml:space="preserve"> – November 2015</w:t>
                    </w:r>
                  </w:p>
                  <w:p w14:paraId="42011F0F" w14:textId="77777777" w:rsidR="00935DCF" w:rsidRDefault="00695A5D" w:rsidP="00935DCF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Planned and performed several</w:t>
                    </w:r>
                    <w:r w:rsidR="00935DCF">
                      <w:t xml:space="preserve"> weekly public radio broadcast</w:t>
                    </w:r>
                    <w:r>
                      <w:t>s</w:t>
                    </w:r>
                  </w:p>
                  <w:p w14:paraId="40115E63" w14:textId="77777777" w:rsidR="00935DCF" w:rsidRDefault="00695A5D" w:rsidP="00935DCF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Contacted and worked with various promoters and record labels</w:t>
                    </w:r>
                  </w:p>
                  <w:p w14:paraId="755ED0EE" w14:textId="77777777" w:rsidR="0086170E" w:rsidRDefault="00695A5D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Directed</w:t>
                    </w:r>
                    <w:r w:rsidR="00935DCF">
                      <w:t xml:space="preserve"> and participated in committee to </w:t>
                    </w:r>
                    <w:r>
                      <w:t>evaluate new additions to station library</w:t>
                    </w:r>
                  </w:p>
                  <w:p w14:paraId="518239EA" w14:textId="77777777" w:rsidR="00191DE2" w:rsidRDefault="0086170E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Managed station music catalogue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93516808"/>
                  <w:placeholder>
                    <w:docPart w:val="3A0245D2B40A446DBF736B59077A90C1"/>
                  </w:placeholder>
                </w:sdtPr>
                <w:sdtEndPr>
                  <w:rPr>
                    <w:rFonts w:eastAsiaTheme="minorHAnsi"/>
                  </w:rPr>
                </w:sdtEndPr>
                <w:sdtContent>
                  <w:p w14:paraId="0BF49ECD" w14:textId="77777777" w:rsidR="00191DE2" w:rsidRDefault="00191DE2">
                    <w:pPr>
                      <w:pStyle w:val="Heading2"/>
                    </w:pPr>
                    <w:r>
                      <w:t xml:space="preserve">broadcast operations </w:t>
                    </w:r>
                    <w:r w:rsidR="005F73D9">
                      <w:t>Assistant</w:t>
                    </w:r>
                    <w:r>
                      <w:t>, iowa public radio</w:t>
                    </w:r>
                  </w:p>
                  <w:p w14:paraId="427CDB51" w14:textId="77777777" w:rsidR="00191DE2" w:rsidRDefault="00045AB0">
                    <w:pPr>
                      <w:pStyle w:val="ResumeText"/>
                    </w:pPr>
                    <w:r>
                      <w:t>July</w:t>
                    </w:r>
                    <w:r w:rsidR="00191DE2">
                      <w:t xml:space="preserve"> 2015  – Present</w:t>
                    </w:r>
                  </w:p>
                  <w:p w14:paraId="4AF678C8" w14:textId="77777777" w:rsidR="005F73D9" w:rsidRDefault="005F73D9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Oversaw station operations during low-traffic hours</w:t>
                    </w:r>
                  </w:p>
                  <w:p w14:paraId="6C847FFF" w14:textId="77777777" w:rsidR="005F73D9" w:rsidRDefault="005F73D9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Monitored and maintained transmitter functionality</w:t>
                    </w:r>
                  </w:p>
                  <w:p w14:paraId="322F56B1" w14:textId="77777777" w:rsidR="002C42BC" w:rsidRDefault="005F73D9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Handled standard technical and programming issues</w:t>
                    </w:r>
                  </w:p>
                </w:sdtContent>
              </w:sdt>
            </w:sdtContent>
          </w:sdt>
        </w:tc>
      </w:tr>
      <w:tr w:rsidR="002C42BC" w14:paraId="198E466E" w14:textId="77777777" w:rsidTr="00191DE2">
        <w:trPr>
          <w:trHeight w:val="1133"/>
        </w:trPr>
        <w:tc>
          <w:tcPr>
            <w:tcW w:w="1440" w:type="dxa"/>
          </w:tcPr>
          <w:p w14:paraId="55345225" w14:textId="77777777" w:rsidR="002C42BC" w:rsidRDefault="00414819">
            <w:pPr>
              <w:pStyle w:val="Heading1"/>
            </w:pPr>
            <w:r>
              <w:t>Education</w:t>
            </w:r>
          </w:p>
        </w:tc>
        <w:tc>
          <w:tcPr>
            <w:tcW w:w="810" w:type="dxa"/>
          </w:tcPr>
          <w:p w14:paraId="5340362C" w14:textId="77777777"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EndPr>
              <w:rPr>
                <w:rFonts w:eastAsiaTheme="minorHAnsi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791344976"/>
                </w:sdtPr>
                <w:sdtEndPr>
                  <w:rPr>
                    <w:rFonts w:eastAsiaTheme="minorHAnsi"/>
                  </w:rPr>
                </w:sdtEndPr>
                <w:sdtContent>
                  <w:p w14:paraId="616B22EE" w14:textId="77777777" w:rsidR="0086170E" w:rsidRPr="0086170E" w:rsidRDefault="0086170E" w:rsidP="0086170E">
                    <w:pPr>
                      <w:pStyle w:val="Heading2"/>
                    </w:pPr>
                    <w:r>
                      <w:t>iowa state university</w:t>
                    </w:r>
                    <w:r w:rsidR="00D611A0">
                      <w:t xml:space="preserve"> - expected graduation may 2017</w:t>
                    </w:r>
                  </w:p>
                  <w:p w14:paraId="6627E258" w14:textId="77777777" w:rsidR="0086170E" w:rsidRDefault="0086170E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Bachelor of Science – Computer Engineering</w:t>
                    </w:r>
                  </w:p>
                  <w:p w14:paraId="23233AAA" w14:textId="77777777" w:rsidR="002C42BC" w:rsidRPr="0086170E" w:rsidRDefault="00AF3D8F" w:rsidP="00D611A0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3.14</w:t>
                    </w:r>
                    <w:r w:rsidR="0086170E">
                      <w:t xml:space="preserve"> GPA</w:t>
                    </w:r>
                  </w:p>
                </w:sdtContent>
              </w:sdt>
            </w:sdtContent>
          </w:sdt>
        </w:tc>
      </w:tr>
      <w:tr w:rsidR="006564B9" w14:paraId="1AC4FE75" w14:textId="77777777" w:rsidTr="00D611A0">
        <w:trPr>
          <w:gridAfter w:val="1"/>
          <w:wAfter w:w="7830" w:type="dxa"/>
          <w:trHeight w:val="143"/>
        </w:trPr>
        <w:tc>
          <w:tcPr>
            <w:tcW w:w="1440" w:type="dxa"/>
          </w:tcPr>
          <w:p w14:paraId="3528DDDD" w14:textId="77777777" w:rsidR="006564B9" w:rsidRDefault="006564B9" w:rsidP="006564B9">
            <w:pPr>
              <w:pStyle w:val="Heading1"/>
              <w:jc w:val="left"/>
            </w:pPr>
          </w:p>
          <w:p w14:paraId="5B6F9C08" w14:textId="77777777" w:rsidR="00C81943" w:rsidRPr="00C81943" w:rsidRDefault="00C81943" w:rsidP="00C81943"/>
        </w:tc>
        <w:tc>
          <w:tcPr>
            <w:tcW w:w="810" w:type="dxa"/>
          </w:tcPr>
          <w:p w14:paraId="63C1BEE3" w14:textId="77777777" w:rsidR="006564B9" w:rsidRDefault="006564B9"/>
        </w:tc>
      </w:tr>
    </w:tbl>
    <w:p w14:paraId="126288E0" w14:textId="77777777" w:rsidR="002C42BC" w:rsidRDefault="009C62AB" w:rsidP="009C62AB">
      <w:pPr>
        <w:pStyle w:val="Heading1"/>
        <w:jc w:val="left"/>
      </w:pPr>
      <w:r>
        <w:lastRenderedPageBreak/>
        <w:t>REFERENCES</w:t>
      </w:r>
    </w:p>
    <w:p w14:paraId="6929BFF5" w14:textId="77777777" w:rsidR="00F4728D" w:rsidRDefault="00F4728D" w:rsidP="009C62AB"/>
    <w:p w14:paraId="01B5F7E5" w14:textId="77777777" w:rsidR="00DF7A31" w:rsidRPr="00DF7A31" w:rsidRDefault="009C62AB" w:rsidP="00DF7A31">
      <w:pPr>
        <w:pStyle w:val="Heading2"/>
      </w:pPr>
      <w:r>
        <w:t>JASON BURNS</w:t>
      </w:r>
    </w:p>
    <w:p w14:paraId="3CF3B028" w14:textId="77777777" w:rsidR="009C62AB" w:rsidRDefault="009C62AB" w:rsidP="009C62AB">
      <w:r>
        <w:t>Broadcast Operations Manager - Iowa Public Radio</w:t>
      </w:r>
    </w:p>
    <w:p w14:paraId="6BB9CF90" w14:textId="77777777" w:rsidR="009C62AB" w:rsidRDefault="009C62AB" w:rsidP="009C62AB">
      <w:r>
        <w:t xml:space="preserve">Email: </w:t>
      </w:r>
      <w:hyperlink r:id="rId11" w:history="1">
        <w:r w:rsidRPr="00F64F71">
          <w:rPr>
            <w:rStyle w:val="Hyperlink"/>
          </w:rPr>
          <w:t>jburns@iowapublicradio.org</w:t>
        </w:r>
      </w:hyperlink>
    </w:p>
    <w:p w14:paraId="525CC0C5" w14:textId="77777777" w:rsidR="009C62AB" w:rsidRDefault="009C62AB" w:rsidP="009C62AB">
      <w:r>
        <w:t>Phone: 515-294-4498</w:t>
      </w:r>
    </w:p>
    <w:p w14:paraId="4B5C3057" w14:textId="77777777" w:rsidR="00DF7A31" w:rsidRDefault="00DF7A31" w:rsidP="009C62AB"/>
    <w:p w14:paraId="2AB74D3A" w14:textId="77777777" w:rsidR="00F4728D" w:rsidRDefault="00F4728D" w:rsidP="009C62AB"/>
    <w:p w14:paraId="551A78D2" w14:textId="77777777" w:rsidR="00DF7A31" w:rsidRDefault="00F4728D" w:rsidP="00F4728D">
      <w:pPr>
        <w:pStyle w:val="Heading2"/>
      </w:pPr>
      <w:r>
        <w:t>Rebecca windschitl</w:t>
      </w:r>
    </w:p>
    <w:p w14:paraId="7399E674" w14:textId="77777777" w:rsidR="00F4728D" w:rsidRDefault="00F4728D" w:rsidP="00F4728D">
      <w:r>
        <w:t>Owner – All Strings Attached</w:t>
      </w:r>
    </w:p>
    <w:p w14:paraId="722AEBFF" w14:textId="77777777" w:rsidR="00F4728D" w:rsidRDefault="00F4728D" w:rsidP="00F4728D">
      <w:r>
        <w:t xml:space="preserve">Email: </w:t>
      </w:r>
      <w:hyperlink r:id="rId12" w:history="1">
        <w:r w:rsidRPr="00F64F71">
          <w:rPr>
            <w:rStyle w:val="Hyperlink"/>
          </w:rPr>
          <w:t>allstringsattached@westianet.net</w:t>
        </w:r>
      </w:hyperlink>
    </w:p>
    <w:p w14:paraId="73AC7937" w14:textId="77777777" w:rsidR="00F4728D" w:rsidRDefault="00F4728D" w:rsidP="00F4728D">
      <w:r>
        <w:t>Phone: 712-830-2454</w:t>
      </w:r>
    </w:p>
    <w:p w14:paraId="3AB31C41" w14:textId="77777777" w:rsidR="00F4728D" w:rsidRDefault="00F4728D" w:rsidP="00F4728D"/>
    <w:p w14:paraId="044FCB66" w14:textId="77777777" w:rsidR="00F4728D" w:rsidRDefault="00F4728D" w:rsidP="00F4728D"/>
    <w:p w14:paraId="043ABD1C" w14:textId="77777777" w:rsidR="00F4728D" w:rsidRDefault="00F4728D" w:rsidP="00F4728D">
      <w:pPr>
        <w:pStyle w:val="Heading2"/>
      </w:pPr>
      <w:r>
        <w:t>John Harlow</w:t>
      </w:r>
    </w:p>
    <w:p w14:paraId="5C757F5C" w14:textId="77777777" w:rsidR="00F4728D" w:rsidRDefault="00F4728D" w:rsidP="00F4728D">
      <w:r>
        <w:t>General Manager – KURE 88.5 FM</w:t>
      </w:r>
    </w:p>
    <w:p w14:paraId="22A3E25C" w14:textId="77777777" w:rsidR="00F4728D" w:rsidRDefault="00F4728D" w:rsidP="00F4728D">
      <w:r>
        <w:t xml:space="preserve">Email: </w:t>
      </w:r>
      <w:hyperlink r:id="rId13" w:history="1">
        <w:r w:rsidRPr="00F64F71">
          <w:rPr>
            <w:rStyle w:val="Hyperlink"/>
          </w:rPr>
          <w:t>generalmanager@kure885.org</w:t>
        </w:r>
      </w:hyperlink>
    </w:p>
    <w:p w14:paraId="042FB985" w14:textId="77777777" w:rsidR="00F4728D" w:rsidRPr="00F4728D" w:rsidRDefault="00F4728D" w:rsidP="00F4728D">
      <w:r>
        <w:t>Phone: 515-294-4332</w:t>
      </w:r>
    </w:p>
    <w:p w14:paraId="35ECCB7B" w14:textId="77777777" w:rsidR="009C62AB" w:rsidRDefault="009C62AB" w:rsidP="009C62AB"/>
    <w:p w14:paraId="5846EEF2" w14:textId="77777777" w:rsidR="009C62AB" w:rsidRPr="009C62AB" w:rsidRDefault="009C62AB" w:rsidP="009C62AB"/>
    <w:sectPr w:rsidR="009C62AB" w:rsidRPr="009C62AB">
      <w:footerReference w:type="default" r:id="rId14"/>
      <w:footerReference w:type="first" r:id="rId15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B29AC0" w14:textId="77777777" w:rsidR="00FB73BA" w:rsidRDefault="00FB73BA">
      <w:pPr>
        <w:spacing w:before="0" w:after="0" w:line="240" w:lineRule="auto"/>
      </w:pPr>
      <w:r>
        <w:separator/>
      </w:r>
    </w:p>
  </w:endnote>
  <w:endnote w:type="continuationSeparator" w:id="0">
    <w:p w14:paraId="100096A0" w14:textId="77777777" w:rsidR="00FB73BA" w:rsidRDefault="00FB73B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GｺﾞｼｯｸM">
    <w:panose1 w:val="00000000000000000000"/>
    <w:charset w:val="00"/>
    <w:family w:val="roman"/>
    <w:notTrueType/>
    <w:pitch w:val="default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G明朝B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E8952C" w14:textId="77777777" w:rsidR="002C42BC" w:rsidRDefault="002C42BC" w:rsidP="00F4728D">
    <w:pPr>
      <w:pStyle w:val="Footer"/>
      <w:ind w:left="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F571E" w14:textId="77777777" w:rsidR="006564B9" w:rsidRDefault="006564B9">
    <w:pPr>
      <w:pStyle w:val="Footer"/>
    </w:pPr>
    <w:r>
      <w:t xml:space="preserve">        See back page for references.</w:t>
    </w:r>
  </w:p>
  <w:p w14:paraId="5F5DFA68" w14:textId="77777777" w:rsidR="006564B9" w:rsidRDefault="006564B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499BC5" w14:textId="77777777" w:rsidR="00FB73BA" w:rsidRDefault="00FB73BA">
      <w:pPr>
        <w:spacing w:before="0" w:after="0" w:line="240" w:lineRule="auto"/>
      </w:pPr>
      <w:r>
        <w:separator/>
      </w:r>
    </w:p>
  </w:footnote>
  <w:footnote w:type="continuationSeparator" w:id="0">
    <w:p w14:paraId="4F1C4EB6" w14:textId="77777777" w:rsidR="00FB73BA" w:rsidRDefault="00FB73B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26783"/>
    <w:multiLevelType w:val="hybridMultilevel"/>
    <w:tmpl w:val="5C72D47C"/>
    <w:lvl w:ilvl="0" w:tplc="C5328338">
      <w:start w:val="71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E95290"/>
    <w:multiLevelType w:val="hybridMultilevel"/>
    <w:tmpl w:val="FA5406C6"/>
    <w:lvl w:ilvl="0" w:tplc="0E4E089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DCF"/>
    <w:rsid w:val="00045AB0"/>
    <w:rsid w:val="00066014"/>
    <w:rsid w:val="00096186"/>
    <w:rsid w:val="00191DE2"/>
    <w:rsid w:val="00205F03"/>
    <w:rsid w:val="00254F13"/>
    <w:rsid w:val="002C42BC"/>
    <w:rsid w:val="002F18E6"/>
    <w:rsid w:val="00324088"/>
    <w:rsid w:val="00414819"/>
    <w:rsid w:val="00423633"/>
    <w:rsid w:val="005F73D9"/>
    <w:rsid w:val="00641AD9"/>
    <w:rsid w:val="006564B9"/>
    <w:rsid w:val="00695A5D"/>
    <w:rsid w:val="0072457E"/>
    <w:rsid w:val="007C7429"/>
    <w:rsid w:val="0086170E"/>
    <w:rsid w:val="008B581F"/>
    <w:rsid w:val="00935DCF"/>
    <w:rsid w:val="009C62AB"/>
    <w:rsid w:val="00A62B9B"/>
    <w:rsid w:val="00A87CEB"/>
    <w:rsid w:val="00AF3D8F"/>
    <w:rsid w:val="00C81943"/>
    <w:rsid w:val="00CF7E71"/>
    <w:rsid w:val="00D611A0"/>
    <w:rsid w:val="00DF7A31"/>
    <w:rsid w:val="00E0148F"/>
    <w:rsid w:val="00EE43EB"/>
    <w:rsid w:val="00F20DF9"/>
    <w:rsid w:val="00F4728D"/>
    <w:rsid w:val="00F54DB2"/>
    <w:rsid w:val="00FA678E"/>
    <w:rsid w:val="00FB73BA"/>
    <w:rsid w:val="00F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52436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935D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611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11A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11A0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1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1A0"/>
    <w:rPr>
      <w:b/>
      <w:bCs/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1A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1A0"/>
    <w:rPr>
      <w:rFonts w:ascii="Segoe UI" w:hAnsi="Segoe UI" w:cs="Segoe UI"/>
      <w:kern w:val="2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62AB"/>
    <w:rPr>
      <w:color w:val="646464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935D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611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11A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11A0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1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1A0"/>
    <w:rPr>
      <w:b/>
      <w:bCs/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1A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1A0"/>
    <w:rPr>
      <w:rFonts w:ascii="Segoe UI" w:hAnsi="Segoe UI" w:cs="Segoe UI"/>
      <w:kern w:val="2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62AB"/>
    <w:rPr>
      <w:color w:val="646464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jburns@iowapublicradio.org" TargetMode="External"/><Relationship Id="rId12" Type="http://schemas.openxmlformats.org/officeDocument/2006/relationships/hyperlink" Target="mailto:allstringsattached@westianet.net" TargetMode="External"/><Relationship Id="rId13" Type="http://schemas.openxmlformats.org/officeDocument/2006/relationships/hyperlink" Target="mailto:generalmanager@kure885.org" TargetMode="Externa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glossaryDocument" Target="glossary/document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0C5BF583C294FB2A1D1C35313944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75BA-83B8-44C4-B9EA-CEF0D5D0AE00}"/>
      </w:docPartPr>
      <w:docPartBody>
        <w:p w:rsidR="0090207A" w:rsidRDefault="008D5F86">
          <w:pPr>
            <w:pStyle w:val="B0C5BF583C294FB2A1D1C3531394440C"/>
          </w:pPr>
          <w:r>
            <w:t>[Street Address]</w:t>
          </w:r>
        </w:p>
      </w:docPartBody>
    </w:docPart>
    <w:docPart>
      <w:docPartPr>
        <w:name w:val="C4BF1FCBCEE640A7BFF68D080685A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3D54-2296-4353-A245-29E35A22D047}"/>
      </w:docPartPr>
      <w:docPartBody>
        <w:p w:rsidR="0090207A" w:rsidRDefault="008D5F86">
          <w:pPr>
            <w:pStyle w:val="C4BF1FCBCEE640A7BFF68D080685AF57"/>
          </w:pPr>
          <w:r>
            <w:t>[City, ST ZIP Code]</w:t>
          </w:r>
        </w:p>
      </w:docPartBody>
    </w:docPart>
    <w:docPart>
      <w:docPartPr>
        <w:name w:val="3E618AD91B5D49B59DC45D155B2D3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58B9D-C988-414D-8E23-9CB5FA34AFFD}"/>
      </w:docPartPr>
      <w:docPartBody>
        <w:p w:rsidR="0090207A" w:rsidRDefault="008D5F86">
          <w:pPr>
            <w:pStyle w:val="3E618AD91B5D49B59DC45D155B2D38E9"/>
          </w:pPr>
          <w:r>
            <w:t>[Telephone]</w:t>
          </w:r>
        </w:p>
      </w:docPartBody>
    </w:docPart>
    <w:docPart>
      <w:docPartPr>
        <w:name w:val="4453F8DC7F144F8BA6782D1622494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6A2B1-6AF0-4017-BD9E-4BD1F3E72EE9}"/>
      </w:docPartPr>
      <w:docPartBody>
        <w:p w:rsidR="0090207A" w:rsidRDefault="008D5F86">
          <w:pPr>
            <w:pStyle w:val="4453F8DC7F144F8BA6782D1622494075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F717A59C922B42C09DCBF1397CB13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EC3B2-C5E9-425F-AC84-832E8EC55706}"/>
      </w:docPartPr>
      <w:docPartBody>
        <w:p w:rsidR="0090207A" w:rsidRDefault="008D5F86">
          <w:pPr>
            <w:pStyle w:val="F717A59C922B42C09DCBF1397CB13B25"/>
          </w:pPr>
          <w:r>
            <w:t>[Your Name]</w:t>
          </w:r>
        </w:p>
      </w:docPartBody>
    </w:docPart>
    <w:docPart>
      <w:docPartPr>
        <w:name w:val="B71B7A5F4BB041959D8FAC10417CE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3C0C3-67B1-4980-A3A0-272091E4DCBA}"/>
      </w:docPartPr>
      <w:docPartBody>
        <w:p w:rsidR="0090207A" w:rsidRDefault="008D5F86">
          <w:pPr>
            <w:pStyle w:val="B71B7A5F4BB041959D8FAC10417CECD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GｺﾞｼｯｸM">
    <w:panose1 w:val="00000000000000000000"/>
    <w:charset w:val="00"/>
    <w:family w:val="roman"/>
    <w:notTrueType/>
    <w:pitch w:val="default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G明朝B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848"/>
    <w:rsid w:val="0009736F"/>
    <w:rsid w:val="00257366"/>
    <w:rsid w:val="003903BB"/>
    <w:rsid w:val="00392848"/>
    <w:rsid w:val="0047065D"/>
    <w:rsid w:val="004A56E6"/>
    <w:rsid w:val="004F06F3"/>
    <w:rsid w:val="00502CE5"/>
    <w:rsid w:val="007475F2"/>
    <w:rsid w:val="008D5F86"/>
    <w:rsid w:val="0090207A"/>
    <w:rsid w:val="00D8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C5BF583C294FB2A1D1C3531394440C">
    <w:name w:val="B0C5BF583C294FB2A1D1C3531394440C"/>
  </w:style>
  <w:style w:type="paragraph" w:customStyle="1" w:styleId="C4BF1FCBCEE640A7BFF68D080685AF57">
    <w:name w:val="C4BF1FCBCEE640A7BFF68D080685AF57"/>
  </w:style>
  <w:style w:type="paragraph" w:customStyle="1" w:styleId="3E618AD91B5D49B59DC45D155B2D38E9">
    <w:name w:val="3E618AD91B5D49B59DC45D155B2D38E9"/>
  </w:style>
  <w:style w:type="paragraph" w:customStyle="1" w:styleId="6F1E6487CF25461BB3AB10A219DA4732">
    <w:name w:val="6F1E6487CF25461BB3AB10A219DA4732"/>
  </w:style>
  <w:style w:type="character" w:styleId="Emphasis">
    <w:name w:val="Emphasis"/>
    <w:basedOn w:val="DefaultParagraphFont"/>
    <w:uiPriority w:val="2"/>
    <w:unhideWhenUsed/>
    <w:qFormat/>
    <w:rPr>
      <w:color w:val="4F81BD" w:themeColor="accent1"/>
    </w:rPr>
  </w:style>
  <w:style w:type="paragraph" w:customStyle="1" w:styleId="4453F8DC7F144F8BA6782D1622494075">
    <w:name w:val="4453F8DC7F144F8BA6782D1622494075"/>
  </w:style>
  <w:style w:type="paragraph" w:customStyle="1" w:styleId="F717A59C922B42C09DCBF1397CB13B25">
    <w:name w:val="F717A59C922B42C09DCBF1397CB13B25"/>
  </w:style>
  <w:style w:type="paragraph" w:customStyle="1" w:styleId="9FE3AEF223EA48E9BFF9617521C00F1D">
    <w:name w:val="9FE3AEF223EA48E9BFF9617521C00F1D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1F1B1C1B788447CB8180A53590E51503">
    <w:name w:val="1F1B1C1B788447CB8180A53590E51503"/>
  </w:style>
  <w:style w:type="character" w:styleId="PlaceholderText">
    <w:name w:val="Placeholder Text"/>
    <w:basedOn w:val="DefaultParagraphFont"/>
    <w:uiPriority w:val="99"/>
    <w:semiHidden/>
    <w:rsid w:val="004F06F3"/>
    <w:rPr>
      <w:color w:val="808080"/>
    </w:rPr>
  </w:style>
  <w:style w:type="paragraph" w:customStyle="1" w:styleId="B71B7A5F4BB041959D8FAC10417CECD1">
    <w:name w:val="B71B7A5F4BB041959D8FAC10417CECD1"/>
  </w:style>
  <w:style w:type="paragraph" w:customStyle="1" w:styleId="A79F444043F749058AD59048F98C40F6">
    <w:name w:val="A79F444043F749058AD59048F98C40F6"/>
  </w:style>
  <w:style w:type="paragraph" w:customStyle="1" w:styleId="A0D57EF8CB5640028CD503C44916F50B">
    <w:name w:val="A0D57EF8CB5640028CD503C44916F50B"/>
  </w:style>
  <w:style w:type="paragraph" w:customStyle="1" w:styleId="F02E434A36EC4B338E96CF3FB5BF1918">
    <w:name w:val="F02E434A36EC4B338E96CF3FB5BF1918"/>
  </w:style>
  <w:style w:type="paragraph" w:customStyle="1" w:styleId="F4481556A4B242AC82B03A6F99EA53F0">
    <w:name w:val="F4481556A4B242AC82B03A6F99EA53F0"/>
  </w:style>
  <w:style w:type="paragraph" w:customStyle="1" w:styleId="4DC8B89D6A874477978D97F2D0DF19C9">
    <w:name w:val="4DC8B89D6A874477978D97F2D0DF19C9"/>
  </w:style>
  <w:style w:type="paragraph" w:customStyle="1" w:styleId="A267F859192A4AF9B07399E08CC5AA49">
    <w:name w:val="A267F859192A4AF9B07399E08CC5AA49"/>
  </w:style>
  <w:style w:type="paragraph" w:customStyle="1" w:styleId="7886E542807744059AAD38E8DA5695C4">
    <w:name w:val="7886E542807744059AAD38E8DA5695C4"/>
  </w:style>
  <w:style w:type="paragraph" w:customStyle="1" w:styleId="54C4B52BD4F64BA3B0DC5D131FFF582D">
    <w:name w:val="54C4B52BD4F64BA3B0DC5D131FFF582D"/>
  </w:style>
  <w:style w:type="paragraph" w:customStyle="1" w:styleId="543CB3D599AE4F3C92A0F90F18A5F2D3">
    <w:name w:val="543CB3D599AE4F3C92A0F90F18A5F2D3"/>
  </w:style>
  <w:style w:type="paragraph" w:customStyle="1" w:styleId="3107A410AEFF4B4B95F1DFF3E6B7AC98">
    <w:name w:val="3107A410AEFF4B4B95F1DFF3E6B7AC98"/>
  </w:style>
  <w:style w:type="paragraph" w:customStyle="1" w:styleId="F2D1D2ED34DC4486A06D2B37493E67A5">
    <w:name w:val="F2D1D2ED34DC4486A06D2B37493E67A5"/>
    <w:rsid w:val="00392848"/>
  </w:style>
  <w:style w:type="paragraph" w:customStyle="1" w:styleId="3A0245D2B40A446DBF736B59077A90C1">
    <w:name w:val="3A0245D2B40A446DBF736B59077A90C1"/>
    <w:rsid w:val="004F06F3"/>
  </w:style>
  <w:style w:type="paragraph" w:customStyle="1" w:styleId="F006D65412BC42B5ACE29E5E8345DDB1">
    <w:name w:val="F006D65412BC42B5ACE29E5E8345DDB1"/>
    <w:rsid w:val="004F06F3"/>
  </w:style>
  <w:style w:type="paragraph" w:customStyle="1" w:styleId="2C406EF32D20461F841A49A140BA6E50">
    <w:name w:val="2C406EF32D20461F841A49A140BA6E50"/>
    <w:rsid w:val="0009736F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C5BF583C294FB2A1D1C3531394440C">
    <w:name w:val="B0C5BF583C294FB2A1D1C3531394440C"/>
  </w:style>
  <w:style w:type="paragraph" w:customStyle="1" w:styleId="C4BF1FCBCEE640A7BFF68D080685AF57">
    <w:name w:val="C4BF1FCBCEE640A7BFF68D080685AF57"/>
  </w:style>
  <w:style w:type="paragraph" w:customStyle="1" w:styleId="3E618AD91B5D49B59DC45D155B2D38E9">
    <w:name w:val="3E618AD91B5D49B59DC45D155B2D38E9"/>
  </w:style>
  <w:style w:type="paragraph" w:customStyle="1" w:styleId="6F1E6487CF25461BB3AB10A219DA4732">
    <w:name w:val="6F1E6487CF25461BB3AB10A219DA4732"/>
  </w:style>
  <w:style w:type="character" w:styleId="Emphasis">
    <w:name w:val="Emphasis"/>
    <w:basedOn w:val="DefaultParagraphFont"/>
    <w:uiPriority w:val="2"/>
    <w:unhideWhenUsed/>
    <w:qFormat/>
    <w:rPr>
      <w:color w:val="4F81BD" w:themeColor="accent1"/>
    </w:rPr>
  </w:style>
  <w:style w:type="paragraph" w:customStyle="1" w:styleId="4453F8DC7F144F8BA6782D1622494075">
    <w:name w:val="4453F8DC7F144F8BA6782D1622494075"/>
  </w:style>
  <w:style w:type="paragraph" w:customStyle="1" w:styleId="F717A59C922B42C09DCBF1397CB13B25">
    <w:name w:val="F717A59C922B42C09DCBF1397CB13B25"/>
  </w:style>
  <w:style w:type="paragraph" w:customStyle="1" w:styleId="9FE3AEF223EA48E9BFF9617521C00F1D">
    <w:name w:val="9FE3AEF223EA48E9BFF9617521C00F1D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1F1B1C1B788447CB8180A53590E51503">
    <w:name w:val="1F1B1C1B788447CB8180A53590E51503"/>
  </w:style>
  <w:style w:type="character" w:styleId="PlaceholderText">
    <w:name w:val="Placeholder Text"/>
    <w:basedOn w:val="DefaultParagraphFont"/>
    <w:uiPriority w:val="99"/>
    <w:semiHidden/>
    <w:rsid w:val="004F06F3"/>
    <w:rPr>
      <w:color w:val="808080"/>
    </w:rPr>
  </w:style>
  <w:style w:type="paragraph" w:customStyle="1" w:styleId="B71B7A5F4BB041959D8FAC10417CECD1">
    <w:name w:val="B71B7A5F4BB041959D8FAC10417CECD1"/>
  </w:style>
  <w:style w:type="paragraph" w:customStyle="1" w:styleId="A79F444043F749058AD59048F98C40F6">
    <w:name w:val="A79F444043F749058AD59048F98C40F6"/>
  </w:style>
  <w:style w:type="paragraph" w:customStyle="1" w:styleId="A0D57EF8CB5640028CD503C44916F50B">
    <w:name w:val="A0D57EF8CB5640028CD503C44916F50B"/>
  </w:style>
  <w:style w:type="paragraph" w:customStyle="1" w:styleId="F02E434A36EC4B338E96CF3FB5BF1918">
    <w:name w:val="F02E434A36EC4B338E96CF3FB5BF1918"/>
  </w:style>
  <w:style w:type="paragraph" w:customStyle="1" w:styleId="F4481556A4B242AC82B03A6F99EA53F0">
    <w:name w:val="F4481556A4B242AC82B03A6F99EA53F0"/>
  </w:style>
  <w:style w:type="paragraph" w:customStyle="1" w:styleId="4DC8B89D6A874477978D97F2D0DF19C9">
    <w:name w:val="4DC8B89D6A874477978D97F2D0DF19C9"/>
  </w:style>
  <w:style w:type="paragraph" w:customStyle="1" w:styleId="A267F859192A4AF9B07399E08CC5AA49">
    <w:name w:val="A267F859192A4AF9B07399E08CC5AA49"/>
  </w:style>
  <w:style w:type="paragraph" w:customStyle="1" w:styleId="7886E542807744059AAD38E8DA5695C4">
    <w:name w:val="7886E542807744059AAD38E8DA5695C4"/>
  </w:style>
  <w:style w:type="paragraph" w:customStyle="1" w:styleId="54C4B52BD4F64BA3B0DC5D131FFF582D">
    <w:name w:val="54C4B52BD4F64BA3B0DC5D131FFF582D"/>
  </w:style>
  <w:style w:type="paragraph" w:customStyle="1" w:styleId="543CB3D599AE4F3C92A0F90F18A5F2D3">
    <w:name w:val="543CB3D599AE4F3C92A0F90F18A5F2D3"/>
  </w:style>
  <w:style w:type="paragraph" w:customStyle="1" w:styleId="3107A410AEFF4B4B95F1DFF3E6B7AC98">
    <w:name w:val="3107A410AEFF4B4B95F1DFF3E6B7AC98"/>
  </w:style>
  <w:style w:type="paragraph" w:customStyle="1" w:styleId="F2D1D2ED34DC4486A06D2B37493E67A5">
    <w:name w:val="F2D1D2ED34DC4486A06D2B37493E67A5"/>
    <w:rsid w:val="00392848"/>
  </w:style>
  <w:style w:type="paragraph" w:customStyle="1" w:styleId="3A0245D2B40A446DBF736B59077A90C1">
    <w:name w:val="3A0245D2B40A446DBF736B59077A90C1"/>
    <w:rsid w:val="004F06F3"/>
  </w:style>
  <w:style w:type="paragraph" w:customStyle="1" w:styleId="F006D65412BC42B5ACE29E5E8345DDB1">
    <w:name w:val="F006D65412BC42B5ACE29E5E8345DDB1"/>
    <w:rsid w:val="004F06F3"/>
  </w:style>
  <w:style w:type="paragraph" w:customStyle="1" w:styleId="2C406EF32D20461F841A49A140BA6E50">
    <w:name w:val="2C406EF32D20461F841A49A140BA6E50"/>
    <w:rsid w:val="000973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217 Welch Ave, Apt. #414</CompanyAddress>
  <CompanyPhone>712-887-8816</CompanyPhone>
  <CompanyFax/>
  <CompanyEmail>robideau@iastate.edu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\Users\David\AppData\Roaming\Microsoft\Templates\Basic resume.dotx</Template>
  <TotalTime>0</TotalTime>
  <Pages>2</Pages>
  <Words>296</Words>
  <Characters>1693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Robideau                                                                       </dc:creator>
  <cp:keywords/>
  <cp:lastModifiedBy>David Robideau</cp:lastModifiedBy>
  <cp:revision>4</cp:revision>
  <dcterms:created xsi:type="dcterms:W3CDTF">2015-11-29T18:23:00Z</dcterms:created>
  <dcterms:modified xsi:type="dcterms:W3CDTF">2015-11-29T18:28:00Z</dcterms:modified>
  <cp:category>Ames, IA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