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29E1E9" w14:textId="732AD5CB" w:rsidR="002C42BC" w:rsidRDefault="001E06E3">
      <w:pPr>
        <w:pStyle w:val="ContactInfo"/>
      </w:pPr>
      <w:sdt>
        <w:sdtPr>
          <w:alias w:val="Street Address"/>
          <w:tag w:val="Street Address"/>
          <w:id w:val="1415969137"/>
          <w:placeholder>
            <w:docPart w:val="B0C5BF583C294FB2A1D1C3531394440C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EndPr/>
        <w:sdtContent>
          <w:r w:rsidR="0010471C">
            <w:t>3502 Lincoln Way, Apt. #1</w:t>
          </w:r>
        </w:sdtContent>
      </w:sdt>
    </w:p>
    <w:sdt>
      <w:sdtPr>
        <w:alias w:val="Category"/>
        <w:tag w:val=""/>
        <w:id w:val="1543715586"/>
        <w:placeholder>
          <w:docPart w:val="C4BF1FCBCEE640A7BFF68D080685AF57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p w14:paraId="46CC7BA4" w14:textId="77777777" w:rsidR="002C42BC" w:rsidRDefault="00FE2C0A">
          <w:pPr>
            <w:pStyle w:val="ContactInfo"/>
          </w:pPr>
          <w:r>
            <w:t>Ames</w:t>
          </w:r>
          <w:r w:rsidR="00AF3D8F">
            <w:t>, IA</w:t>
          </w:r>
        </w:p>
      </w:sdtContent>
    </w:sdt>
    <w:p w14:paraId="0193D501" w14:textId="1A771BDF" w:rsidR="00324088" w:rsidRPr="0072457E" w:rsidRDefault="001E06E3" w:rsidP="0072457E">
      <w:pPr>
        <w:pStyle w:val="ContactInfo"/>
        <w:rPr>
          <w:rStyle w:val="Emphasis"/>
          <w:color w:val="595959" w:themeColor="text1" w:themeTint="A6"/>
        </w:rPr>
      </w:pPr>
      <w:sdt>
        <w:sdtPr>
          <w:rPr>
            <w:color w:val="7E97AD" w:themeColor="accent1"/>
          </w:rPr>
          <w:alias w:val="Telephone"/>
          <w:tag w:val="Telephone"/>
          <w:id w:val="599758962"/>
          <w:placeholder>
            <w:docPart w:val="3E618AD91B5D49B59DC45D155B2D38E9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>
          <w:rPr>
            <w:color w:val="595959" w:themeColor="text1" w:themeTint="A6"/>
          </w:rPr>
        </w:sdtEndPr>
        <w:sdtContent>
          <w:r w:rsidR="00935DCF">
            <w:t>712-887-8816</w:t>
          </w:r>
        </w:sdtContent>
      </w:sdt>
    </w:p>
    <w:p w14:paraId="06D4BDDA" w14:textId="5279B598" w:rsidR="005B71B5" w:rsidRPr="00C81943" w:rsidRDefault="006D3DF2" w:rsidP="00935DCF">
      <w:pPr>
        <w:pStyle w:val="ContactInfo"/>
        <w:rPr>
          <w:rStyle w:val="Emphasis"/>
        </w:rPr>
      </w:pPr>
      <w:r>
        <w:rPr>
          <w:rStyle w:val="Emphasis"/>
        </w:rPr>
        <w:t>davidrobideau.com</w:t>
      </w:r>
    </w:p>
    <w:sdt>
      <w:sdtPr>
        <w:rPr>
          <w:rStyle w:val="Emphasis"/>
        </w:rPr>
        <w:alias w:val="Email"/>
        <w:tag w:val=""/>
        <w:id w:val="1889536063"/>
        <w:placeholder>
          <w:docPart w:val="4453F8DC7F144F8BA6782D1622494075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>
        <w:rPr>
          <w:rStyle w:val="Emphasis"/>
        </w:rPr>
      </w:sdtEndPr>
      <w:sdtContent>
        <w:p w14:paraId="560E7FC3" w14:textId="5848B93D" w:rsidR="002C42BC" w:rsidRDefault="00935DCF">
          <w:pPr>
            <w:pStyle w:val="ContactInfo"/>
            <w:rPr>
              <w:rStyle w:val="Emphasis"/>
            </w:rPr>
          </w:pPr>
          <w:r>
            <w:rPr>
              <w:rStyle w:val="Emphasis"/>
            </w:rPr>
            <w:t>robideau@iastate.edu</w:t>
          </w:r>
        </w:p>
      </w:sdtContent>
    </w:sdt>
    <w:p w14:paraId="05483336" w14:textId="48C6A661" w:rsidR="002C42BC" w:rsidRDefault="001E06E3">
      <w:pPr>
        <w:pStyle w:val="Name"/>
      </w:pPr>
      <w:sdt>
        <w:sdtPr>
          <w:alias w:val="Your Name"/>
          <w:tag w:val=""/>
          <w:id w:val="1197042864"/>
          <w:placeholder>
            <w:docPart w:val="F717A59C922B42C09DCBF1397CB13B2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81655E">
            <w:t>David Robideau</w:t>
          </w:r>
        </w:sdtContent>
      </w:sdt>
    </w:p>
    <w:tbl>
      <w:tblPr>
        <w:tblStyle w:val="ResumeTable"/>
        <w:tblW w:w="5134" w:type="pct"/>
        <w:tblLook w:val="04A0" w:firstRow="1" w:lastRow="0" w:firstColumn="1" w:lastColumn="0" w:noHBand="0" w:noVBand="1"/>
        <w:tblDescription w:val="Resume"/>
      </w:tblPr>
      <w:tblGrid>
        <w:gridCol w:w="1350"/>
        <w:gridCol w:w="900"/>
        <w:gridCol w:w="8100"/>
      </w:tblGrid>
      <w:tr w:rsidR="002C42BC" w14:paraId="7FE56092" w14:textId="77777777" w:rsidTr="003D7711">
        <w:tc>
          <w:tcPr>
            <w:tcW w:w="1350" w:type="dxa"/>
          </w:tcPr>
          <w:p w14:paraId="3DE14A27" w14:textId="77777777" w:rsidR="002C42BC" w:rsidRDefault="00414819">
            <w:pPr>
              <w:pStyle w:val="Heading1"/>
            </w:pPr>
            <w:r>
              <w:t>Objective</w:t>
            </w:r>
          </w:p>
        </w:tc>
        <w:tc>
          <w:tcPr>
            <w:tcW w:w="900" w:type="dxa"/>
          </w:tcPr>
          <w:p w14:paraId="06E6821A" w14:textId="77777777" w:rsidR="002C42BC" w:rsidRDefault="002C42BC"/>
        </w:tc>
        <w:tc>
          <w:tcPr>
            <w:tcW w:w="8100" w:type="dxa"/>
          </w:tcPr>
          <w:p w14:paraId="5419E14E" w14:textId="4603989C" w:rsidR="002C42BC" w:rsidRDefault="00935DCF" w:rsidP="00F20DF9">
            <w:pPr>
              <w:pStyle w:val="ResumeText"/>
            </w:pPr>
            <w:r>
              <w:t xml:space="preserve">To find a position in a computer engineering field in order to gain real-world experience </w:t>
            </w:r>
            <w:r w:rsidR="008C5E62">
              <w:t>and explore career opportunities</w:t>
            </w:r>
          </w:p>
        </w:tc>
      </w:tr>
      <w:tr w:rsidR="002C42BC" w14:paraId="4C87D75F" w14:textId="77777777" w:rsidTr="003D7711">
        <w:trPr>
          <w:trHeight w:val="278"/>
        </w:trPr>
        <w:tc>
          <w:tcPr>
            <w:tcW w:w="1350" w:type="dxa"/>
          </w:tcPr>
          <w:p w14:paraId="1DB6CF2E" w14:textId="77777777" w:rsidR="002C42BC" w:rsidRDefault="00414819">
            <w:pPr>
              <w:pStyle w:val="Heading1"/>
            </w:pPr>
            <w:r>
              <w:t>Skills &amp; Abilities</w:t>
            </w:r>
          </w:p>
        </w:tc>
        <w:tc>
          <w:tcPr>
            <w:tcW w:w="900" w:type="dxa"/>
          </w:tcPr>
          <w:p w14:paraId="0936E138" w14:textId="77777777" w:rsidR="002C42BC" w:rsidRDefault="002C42BC"/>
        </w:tc>
        <w:tc>
          <w:tcPr>
            <w:tcW w:w="8100" w:type="dxa"/>
          </w:tcPr>
          <w:p w14:paraId="196ADC17" w14:textId="6A06FFDE" w:rsidR="002C42BC" w:rsidRPr="0010471C" w:rsidRDefault="00695A5D" w:rsidP="00935DCF">
            <w:pPr>
              <w:pStyle w:val="ResumeText"/>
              <w:rPr>
                <w:color w:val="auto"/>
              </w:rPr>
            </w:pPr>
            <w:r w:rsidRPr="0010471C">
              <w:rPr>
                <w:color w:val="auto"/>
              </w:rPr>
              <w:t>Familiar with C, C#, Java</w:t>
            </w:r>
            <w:r w:rsidR="008B581F" w:rsidRPr="0010471C">
              <w:rPr>
                <w:color w:val="auto"/>
              </w:rPr>
              <w:t xml:space="preserve">, </w:t>
            </w:r>
            <w:r w:rsidR="00C81943" w:rsidRPr="0010471C">
              <w:rPr>
                <w:color w:val="auto"/>
              </w:rPr>
              <w:t>HTML+CSS</w:t>
            </w:r>
          </w:p>
          <w:p w14:paraId="2992E00F" w14:textId="0CBF8ECA" w:rsidR="0010471C" w:rsidRDefault="009569C5" w:rsidP="00935DCF">
            <w:pPr>
              <w:pStyle w:val="ResumeText"/>
              <w:rPr>
                <w:color w:val="auto"/>
              </w:rPr>
            </w:pPr>
            <w:r>
              <w:rPr>
                <w:color w:val="auto"/>
              </w:rPr>
              <w:t>Small- and large-scale project</w:t>
            </w:r>
            <w:r w:rsidR="0010471C" w:rsidRPr="0010471C">
              <w:rPr>
                <w:color w:val="auto"/>
              </w:rPr>
              <w:t xml:space="preserve"> experience with </w:t>
            </w:r>
            <w:r>
              <w:rPr>
                <w:color w:val="auto"/>
              </w:rPr>
              <w:t>Unity 3D engine</w:t>
            </w:r>
          </w:p>
          <w:p w14:paraId="2BD59DEC" w14:textId="0B69899D" w:rsidR="009569C5" w:rsidRPr="0010471C" w:rsidRDefault="009569C5" w:rsidP="00935DCF">
            <w:pPr>
              <w:pStyle w:val="ResumeText"/>
              <w:rPr>
                <w:color w:val="auto"/>
              </w:rPr>
            </w:pPr>
            <w:r>
              <w:rPr>
                <w:color w:val="auto"/>
              </w:rPr>
              <w:t xml:space="preserve">Virtual/augmented reality development experience (Oculus Rift, HTC </w:t>
            </w:r>
            <w:proofErr w:type="spellStart"/>
            <w:r>
              <w:rPr>
                <w:color w:val="auto"/>
              </w:rPr>
              <w:t>Vive</w:t>
            </w:r>
            <w:proofErr w:type="spellEnd"/>
            <w:r>
              <w:rPr>
                <w:color w:val="auto"/>
              </w:rPr>
              <w:t>)</w:t>
            </w:r>
          </w:p>
          <w:p w14:paraId="09EEDDC2" w14:textId="5D93224C" w:rsidR="009569C5" w:rsidRDefault="00AF3D8F" w:rsidP="00B2551B">
            <w:pPr>
              <w:pStyle w:val="ResumeText"/>
              <w:rPr>
                <w:color w:val="auto"/>
              </w:rPr>
            </w:pPr>
            <w:r w:rsidRPr="0010471C">
              <w:rPr>
                <w:color w:val="auto"/>
              </w:rPr>
              <w:t xml:space="preserve">Experience with Atmel </w:t>
            </w:r>
            <w:proofErr w:type="spellStart"/>
            <w:r w:rsidRPr="0010471C">
              <w:rPr>
                <w:color w:val="auto"/>
              </w:rPr>
              <w:t>megaAVR</w:t>
            </w:r>
            <w:proofErr w:type="spellEnd"/>
            <w:r w:rsidRPr="0010471C">
              <w:rPr>
                <w:color w:val="auto"/>
              </w:rPr>
              <w:t xml:space="preserve"> microcontrollers</w:t>
            </w:r>
            <w:r w:rsidR="00C81943" w:rsidRPr="0010471C">
              <w:rPr>
                <w:color w:val="auto"/>
              </w:rPr>
              <w:t xml:space="preserve"> and MIPS assembly</w:t>
            </w:r>
          </w:p>
          <w:p w14:paraId="5530CF26" w14:textId="4D81DC57" w:rsidR="00676785" w:rsidRPr="0010471C" w:rsidRDefault="00FB3E2A" w:rsidP="00B2551B">
            <w:pPr>
              <w:pStyle w:val="ResumeText"/>
              <w:rPr>
                <w:color w:val="auto"/>
              </w:rPr>
            </w:pPr>
            <w:r w:rsidRPr="0010471C">
              <w:rPr>
                <w:color w:val="auto"/>
              </w:rPr>
              <w:t xml:space="preserve">Comfortable in </w:t>
            </w:r>
            <w:r w:rsidR="009569C5">
              <w:rPr>
                <w:color w:val="auto"/>
              </w:rPr>
              <w:t xml:space="preserve">Linux, Windows, and OSX </w:t>
            </w:r>
            <w:r w:rsidRPr="0010471C">
              <w:rPr>
                <w:color w:val="auto"/>
              </w:rPr>
              <w:t>environments</w:t>
            </w:r>
          </w:p>
        </w:tc>
      </w:tr>
      <w:tr w:rsidR="002C42BC" w14:paraId="5D1DA448" w14:textId="77777777" w:rsidTr="003D7711">
        <w:trPr>
          <w:trHeight w:val="2861"/>
        </w:trPr>
        <w:tc>
          <w:tcPr>
            <w:tcW w:w="1350" w:type="dxa"/>
          </w:tcPr>
          <w:p w14:paraId="125E26F0" w14:textId="68CF5A11" w:rsidR="002C42BC" w:rsidRDefault="00414819" w:rsidP="00AE39C7">
            <w:pPr>
              <w:pStyle w:val="Heading1"/>
            </w:pPr>
            <w:r>
              <w:t>Experience</w:t>
            </w:r>
          </w:p>
        </w:tc>
        <w:tc>
          <w:tcPr>
            <w:tcW w:w="900" w:type="dxa"/>
          </w:tcPr>
          <w:p w14:paraId="41088D58" w14:textId="77777777" w:rsidR="002C42BC" w:rsidRDefault="002C42BC"/>
        </w:tc>
        <w:tc>
          <w:tcPr>
            <w:tcW w:w="8100" w:type="dxa"/>
          </w:tcPr>
          <w:p w14:paraId="3CF06B16" w14:textId="5F1E1A5A" w:rsidR="00610449" w:rsidRPr="00610449" w:rsidRDefault="00610449" w:rsidP="0010471C">
            <w:pPr>
              <w:pStyle w:val="Heading2"/>
              <w:rPr>
                <w:rFonts w:eastAsiaTheme="minorEastAsia" w:cstheme="majorHAnsi"/>
                <w:bCs w:val="0"/>
                <w:caps w:val="0"/>
                <w:color w:val="595959" w:themeColor="text1" w:themeTint="A6"/>
                <w14:ligatures w14:val="none"/>
              </w:rPr>
            </w:pPr>
          </w:p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1436861535"/>
            </w:sdtPr>
            <w:sdtEndPr>
              <w:rPr>
                <w:rFonts w:eastAsiaTheme="minorHAnsi"/>
              </w:rPr>
            </w:sdtEnd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68699791"/>
                </w:sdtPr>
                <w:sdtEndPr>
                  <w:rPr>
                    <w:rFonts w:eastAsiaTheme="minorHAnsi"/>
                  </w:rPr>
                </w:sdtEndPr>
                <w:sdtContent>
                  <w:p w14:paraId="2CCDFD07" w14:textId="7F536256" w:rsidR="0010471C" w:rsidRDefault="0010471C" w:rsidP="0010471C">
                    <w:pPr>
                      <w:pStyle w:val="Heading2"/>
                    </w:pPr>
                    <w:r>
                      <w:t xml:space="preserve">internal music director, KURE 88.5 FM                                                  </w:t>
                    </w:r>
                    <w:r>
                      <w:rPr>
                        <w:b w:val="0"/>
                        <w:color w:val="577188" w:themeColor="accent1" w:themeShade="BF"/>
                      </w:rPr>
                      <w:t>DeC.</w:t>
                    </w:r>
                    <w:r w:rsidRPr="00FB3E2A">
                      <w:rPr>
                        <w:b w:val="0"/>
                        <w:color w:val="577188" w:themeColor="accent1" w:themeShade="BF"/>
                      </w:rPr>
                      <w:t xml:space="preserve"> 2013</w:t>
                    </w:r>
                    <w:r>
                      <w:rPr>
                        <w:b w:val="0"/>
                        <w:color w:val="577188" w:themeColor="accent1" w:themeShade="BF"/>
                      </w:rPr>
                      <w:t xml:space="preserve"> – Nov.</w:t>
                    </w:r>
                    <w:r w:rsidRPr="00FB3E2A">
                      <w:rPr>
                        <w:b w:val="0"/>
                        <w:color w:val="577188" w:themeColor="accent1" w:themeShade="BF"/>
                      </w:rPr>
                      <w:t xml:space="preserve"> 2015</w:t>
                    </w:r>
                  </w:p>
                  <w:p w14:paraId="7570ADBC" w14:textId="77777777" w:rsidR="0010471C" w:rsidRDefault="0010471C" w:rsidP="0010471C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Planned and performed several weekly public radio broadcasts</w:t>
                    </w:r>
                  </w:p>
                  <w:p w14:paraId="7EC60E56" w14:textId="77777777" w:rsidR="0010471C" w:rsidRDefault="0010471C" w:rsidP="0010471C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Contacted and worked with various promoters and record labels</w:t>
                    </w:r>
                  </w:p>
                  <w:p w14:paraId="0F2101FD" w14:textId="77777777" w:rsidR="0010471C" w:rsidRDefault="0010471C" w:rsidP="0010471C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Directed and participated in committee to evaluate new additions to station library</w:t>
                    </w:r>
                  </w:p>
                  <w:p w14:paraId="00560D6C" w14:textId="77777777" w:rsidR="0010471C" w:rsidRDefault="0010471C" w:rsidP="0010471C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Managed station music catalogue</w:t>
                    </w:r>
                  </w:p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93516808"/>
                </w:sdtPr>
                <w:sdtEndPr>
                  <w:rPr>
                    <w:rFonts w:eastAsiaTheme="minorHAnsi"/>
                  </w:rPr>
                </w:sdtEndPr>
                <w:sdtContent>
                  <w:p w14:paraId="21AA3515" w14:textId="56C9ADC2" w:rsidR="0010471C" w:rsidRDefault="0010471C" w:rsidP="0010471C">
                    <w:pPr>
                      <w:pStyle w:val="Heading2"/>
                    </w:pPr>
                    <w:r>
                      <w:t xml:space="preserve">broadcast operations Assistant, iowa public radio                        </w:t>
                    </w:r>
                    <w:r w:rsidR="00610449">
                      <w:rPr>
                        <w:b w:val="0"/>
                        <w:color w:val="577188" w:themeColor="accent1" w:themeShade="BF"/>
                      </w:rPr>
                      <w:t>July 2015 – MAY 2016</w:t>
                    </w:r>
                  </w:p>
                  <w:p w14:paraId="19C31A25" w14:textId="77777777" w:rsidR="0010471C" w:rsidRDefault="0010471C" w:rsidP="0010471C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Oversaw station operations during low-traffic hours</w:t>
                    </w:r>
                  </w:p>
                  <w:p w14:paraId="6CCEBF6A" w14:textId="77777777" w:rsidR="0010471C" w:rsidRDefault="0010471C" w:rsidP="0010471C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Monitored and maintained transmitter functionality</w:t>
                    </w:r>
                  </w:p>
                  <w:p w14:paraId="4AED6858" w14:textId="77777777" w:rsidR="0010471C" w:rsidRDefault="0010471C" w:rsidP="0010471C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Handled standard technical and programming issues</w:t>
                    </w:r>
                  </w:p>
                  <w:p w14:paraId="24E7DB5F" w14:textId="75C4666C" w:rsidR="00610449" w:rsidRDefault="00610449" w:rsidP="0010471C">
                    <w:pPr>
                      <w:rPr>
                        <w:rFonts w:asciiTheme="majorHAnsi" w:hAnsiTheme="majorHAnsi" w:cstheme="majorHAnsi"/>
                        <w:color w:val="577188" w:themeColor="accent1" w:themeShade="BF"/>
                      </w:rPr>
                    </w:pPr>
                    <w:r w:rsidRPr="00610449">
                      <w:rPr>
                        <w:rFonts w:asciiTheme="majorHAnsi" w:hAnsiTheme="majorHAnsi" w:cstheme="majorHAnsi"/>
                        <w:b/>
                      </w:rPr>
                      <w:t>SOFTWARE ENGINEERING INTERN, PARAMETRIC STUDIO INC.</w:t>
                    </w:r>
                    <w:r>
                      <w:rPr>
                        <w:rFonts w:asciiTheme="majorHAnsi" w:hAnsiTheme="majorHAnsi" w:cstheme="majorHAnsi"/>
                        <w:b/>
                      </w:rPr>
                      <w:t xml:space="preserve">                   </w:t>
                    </w:r>
                    <w:r w:rsidRPr="00610449">
                      <w:rPr>
                        <w:rFonts w:asciiTheme="majorHAnsi" w:hAnsiTheme="majorHAnsi" w:cstheme="majorHAnsi"/>
                        <w:color w:val="577188" w:themeColor="accent1" w:themeShade="BF"/>
                      </w:rPr>
                      <w:t xml:space="preserve">MAY 2016 </w:t>
                    </w:r>
                    <w:r>
                      <w:rPr>
                        <w:rFonts w:asciiTheme="majorHAnsi" w:hAnsiTheme="majorHAnsi" w:cstheme="majorHAnsi"/>
                        <w:color w:val="577188" w:themeColor="accent1" w:themeShade="BF"/>
                      </w:rPr>
                      <w:t>–</w:t>
                    </w:r>
                    <w:r w:rsidRPr="00610449">
                      <w:rPr>
                        <w:rFonts w:asciiTheme="majorHAnsi" w:hAnsiTheme="majorHAnsi" w:cstheme="majorHAnsi"/>
                        <w:color w:val="577188" w:themeColor="accent1" w:themeShade="BF"/>
                      </w:rPr>
                      <w:t xml:space="preserve"> PRESENT</w:t>
                    </w:r>
                  </w:p>
                  <w:p w14:paraId="49EFFFF9" w14:textId="35768CA6" w:rsidR="00610449" w:rsidRDefault="009569C5" w:rsidP="00610449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Coordinated with a small</w:t>
                    </w:r>
                    <w:r w:rsidR="00610449">
                      <w:t xml:space="preserve"> team of developers to create educational STEM software</w:t>
                    </w:r>
                  </w:p>
                  <w:p w14:paraId="1B3F2F86" w14:textId="5ED05618" w:rsidR="00610449" w:rsidRDefault="00610449" w:rsidP="00610449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Lead efforts to port existing Unity3D assets to new web-based platform</w:t>
                    </w:r>
                  </w:p>
                  <w:p w14:paraId="1BCA8B5C" w14:textId="577F127A" w:rsidR="00610449" w:rsidRDefault="00610449" w:rsidP="00610449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Prototyped and developed key features of new software iteration</w:t>
                    </w:r>
                  </w:p>
                  <w:p w14:paraId="322F56B1" w14:textId="2A374C11" w:rsidR="002C42BC" w:rsidRDefault="00610449" w:rsidP="00610449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Analyzed feedback from teachers and stud</w:t>
                    </w:r>
                    <w:r w:rsidR="00331AA7">
                      <w:t>ents to improve user experience</w:t>
                    </w:r>
                  </w:p>
                </w:sdtContent>
              </w:sdt>
            </w:sdtContent>
          </w:sdt>
        </w:tc>
      </w:tr>
      <w:tr w:rsidR="002C42BC" w14:paraId="198E466E" w14:textId="77777777" w:rsidTr="003D7711">
        <w:trPr>
          <w:trHeight w:val="1133"/>
        </w:trPr>
        <w:tc>
          <w:tcPr>
            <w:tcW w:w="1350" w:type="dxa"/>
          </w:tcPr>
          <w:p w14:paraId="55345225" w14:textId="77777777" w:rsidR="002C42BC" w:rsidRDefault="00414819">
            <w:pPr>
              <w:pStyle w:val="Heading1"/>
            </w:pPr>
            <w:bookmarkStart w:id="0" w:name="_GoBack"/>
            <w:r>
              <w:t>Education</w:t>
            </w:r>
          </w:p>
        </w:tc>
        <w:tc>
          <w:tcPr>
            <w:tcW w:w="900" w:type="dxa"/>
          </w:tcPr>
          <w:p w14:paraId="5340362C" w14:textId="77777777" w:rsidR="002C42BC" w:rsidRDefault="002C42BC"/>
        </w:tc>
        <w:tc>
          <w:tcPr>
            <w:tcW w:w="810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691765356"/>
            </w:sdtPr>
            <w:sdtEndPr>
              <w:rPr>
                <w:rFonts w:eastAsiaTheme="minorHAnsi"/>
              </w:rPr>
            </w:sdtEnd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791344976"/>
                </w:sdtPr>
                <w:sdtEndPr>
                  <w:rPr>
                    <w:rFonts w:eastAsiaTheme="minorHAnsi"/>
                  </w:rPr>
                </w:sdtEndPr>
                <w:sdtContent>
                  <w:p w14:paraId="616B22EE" w14:textId="4006B3A6" w:rsidR="0086170E" w:rsidRPr="0086170E" w:rsidRDefault="0086170E" w:rsidP="0086170E">
                    <w:pPr>
                      <w:pStyle w:val="Heading2"/>
                    </w:pPr>
                    <w:r>
                      <w:t>iowa state university</w:t>
                    </w:r>
                    <w:r w:rsidR="00AE39C7">
                      <w:t xml:space="preserve"> - expected graduation DECEMBER</w:t>
                    </w:r>
                    <w:r w:rsidR="00D611A0">
                      <w:t xml:space="preserve"> 2017</w:t>
                    </w:r>
                  </w:p>
                  <w:p w14:paraId="6627E258" w14:textId="0B036324" w:rsidR="0086170E" w:rsidRDefault="0086170E" w:rsidP="0086170E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Bachelor of Science – Computer Engineering</w:t>
                    </w:r>
                  </w:p>
                  <w:p w14:paraId="1BFF13AD" w14:textId="7A85EA4E" w:rsidR="009569C5" w:rsidRDefault="009569C5" w:rsidP="0086170E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Software Systems focus</w:t>
                    </w:r>
                  </w:p>
                  <w:p w14:paraId="23233AAA" w14:textId="5B887F77" w:rsidR="002C42BC" w:rsidRPr="0086170E" w:rsidRDefault="0010471C" w:rsidP="00D611A0">
                    <w:pPr>
                      <w:pStyle w:val="ListParagraph"/>
                      <w:numPr>
                        <w:ilvl w:val="0"/>
                        <w:numId w:val="1"/>
                      </w:numPr>
                    </w:pPr>
                    <w:r>
                      <w:t>3.17</w:t>
                    </w:r>
                    <w:r w:rsidR="0086170E">
                      <w:t xml:space="preserve"> GPA</w:t>
                    </w:r>
                  </w:p>
                </w:sdtContent>
              </w:sdt>
            </w:sdtContent>
          </w:sdt>
        </w:tc>
      </w:tr>
      <w:bookmarkEnd w:id="0"/>
      <w:tr w:rsidR="006564B9" w14:paraId="1AC4FE75" w14:textId="77777777" w:rsidTr="003D7711">
        <w:trPr>
          <w:gridAfter w:val="1"/>
          <w:wAfter w:w="8100" w:type="dxa"/>
          <w:trHeight w:val="143"/>
        </w:trPr>
        <w:tc>
          <w:tcPr>
            <w:tcW w:w="1350" w:type="dxa"/>
          </w:tcPr>
          <w:p w14:paraId="5B6F9C08" w14:textId="77777777" w:rsidR="00FC5D5E" w:rsidRPr="00C81943" w:rsidRDefault="00FC5D5E" w:rsidP="00C81943"/>
        </w:tc>
        <w:tc>
          <w:tcPr>
            <w:tcW w:w="900" w:type="dxa"/>
          </w:tcPr>
          <w:p w14:paraId="63C1BEE3" w14:textId="77777777" w:rsidR="006564B9" w:rsidRDefault="006564B9"/>
        </w:tc>
      </w:tr>
      <w:tr w:rsidR="00FB3E2A" w14:paraId="683ECB08" w14:textId="77777777" w:rsidTr="003D7711">
        <w:trPr>
          <w:gridAfter w:val="1"/>
          <w:wAfter w:w="8100" w:type="dxa"/>
          <w:trHeight w:val="143"/>
        </w:trPr>
        <w:tc>
          <w:tcPr>
            <w:tcW w:w="1350" w:type="dxa"/>
          </w:tcPr>
          <w:p w14:paraId="79AF0451" w14:textId="77777777" w:rsidR="00FB3E2A" w:rsidRDefault="00FB3E2A" w:rsidP="006564B9">
            <w:pPr>
              <w:pStyle w:val="Heading1"/>
              <w:jc w:val="left"/>
            </w:pPr>
          </w:p>
        </w:tc>
        <w:tc>
          <w:tcPr>
            <w:tcW w:w="900" w:type="dxa"/>
          </w:tcPr>
          <w:p w14:paraId="4A458652" w14:textId="77777777" w:rsidR="00FB3E2A" w:rsidRDefault="00FB3E2A"/>
        </w:tc>
      </w:tr>
    </w:tbl>
    <w:p w14:paraId="126288E0" w14:textId="77777777" w:rsidR="002C42BC" w:rsidRDefault="009C62AB" w:rsidP="009C62AB">
      <w:pPr>
        <w:pStyle w:val="Heading1"/>
        <w:jc w:val="left"/>
      </w:pPr>
      <w:r>
        <w:t>REFERENCES</w:t>
      </w:r>
    </w:p>
    <w:p w14:paraId="6929BFF5" w14:textId="6316584B" w:rsidR="00F4728D" w:rsidRPr="00E6529D" w:rsidRDefault="00E6529D" w:rsidP="009C62AB">
      <w:pPr>
        <w:rPr>
          <w:rFonts w:asciiTheme="majorHAnsi" w:hAnsiTheme="majorHAnsi" w:cstheme="majorHAnsi"/>
          <w:b/>
        </w:rPr>
      </w:pPr>
      <w:r w:rsidRPr="00E6529D">
        <w:rPr>
          <w:rFonts w:asciiTheme="majorHAnsi" w:hAnsiTheme="majorHAnsi" w:cstheme="majorHAnsi"/>
          <w:b/>
        </w:rPr>
        <w:t>CHRIS WHITMER</w:t>
      </w:r>
    </w:p>
    <w:p w14:paraId="6B461839" w14:textId="0EA7A8CD" w:rsidR="00E6529D" w:rsidRDefault="00E6529D" w:rsidP="009C62AB">
      <w:r>
        <w:t>CTO – Parametric Studio, Inc.</w:t>
      </w:r>
    </w:p>
    <w:p w14:paraId="17F2FDB8" w14:textId="05EC22C9" w:rsidR="00E6529D" w:rsidRPr="00E6529D" w:rsidRDefault="00E6529D" w:rsidP="009C62AB">
      <w:r>
        <w:t xml:space="preserve">Email:  </w:t>
      </w:r>
      <w:hyperlink r:id="rId10" w:history="1">
        <w:r w:rsidRPr="00E6529D">
          <w:rPr>
            <w:rStyle w:val="Hyperlink"/>
            <w:rFonts w:asciiTheme="majorHAnsi" w:hAnsiTheme="majorHAnsi" w:cstheme="majorHAnsi"/>
            <w:shd w:val="clear" w:color="auto" w:fill="FFFFFF"/>
          </w:rPr>
          <w:t>whitmer@parametricstudioinc.com</w:t>
        </w:r>
      </w:hyperlink>
    </w:p>
    <w:p w14:paraId="65D9B589" w14:textId="7C0CDF50" w:rsidR="00E6529D" w:rsidRDefault="00E6529D" w:rsidP="009C62AB">
      <w:r>
        <w:t>Phone: 515-520-7382</w:t>
      </w:r>
    </w:p>
    <w:p w14:paraId="30437FD3" w14:textId="77777777" w:rsidR="00E6529D" w:rsidRDefault="00E6529D" w:rsidP="009C62AB"/>
    <w:p w14:paraId="01B5F7E5" w14:textId="77777777" w:rsidR="00DF7A31" w:rsidRPr="00DF7A31" w:rsidRDefault="009C62AB" w:rsidP="00DF7A31">
      <w:pPr>
        <w:pStyle w:val="Heading2"/>
      </w:pPr>
      <w:r>
        <w:t>JASON BURNS</w:t>
      </w:r>
    </w:p>
    <w:p w14:paraId="3CF3B028" w14:textId="77777777" w:rsidR="009C62AB" w:rsidRDefault="009C62AB" w:rsidP="009C62AB">
      <w:r>
        <w:t>Broadcast Operations Manager - Iowa Public Radio</w:t>
      </w:r>
    </w:p>
    <w:p w14:paraId="6BB9CF90" w14:textId="77777777" w:rsidR="009C62AB" w:rsidRDefault="009C62AB" w:rsidP="009C62AB">
      <w:r>
        <w:t xml:space="preserve">Email: </w:t>
      </w:r>
      <w:hyperlink r:id="rId11" w:history="1">
        <w:r w:rsidRPr="00F64F71">
          <w:rPr>
            <w:rStyle w:val="Hyperlink"/>
          </w:rPr>
          <w:t>jburns@iowapublicradio.org</w:t>
        </w:r>
      </w:hyperlink>
    </w:p>
    <w:p w14:paraId="3AB31C41" w14:textId="14231378" w:rsidR="00F4728D" w:rsidRDefault="009C62AB" w:rsidP="00F4728D">
      <w:r>
        <w:t>Phone: 515-294-4498</w:t>
      </w:r>
    </w:p>
    <w:p w14:paraId="044FCB66" w14:textId="77777777" w:rsidR="00F4728D" w:rsidRDefault="00F4728D" w:rsidP="00F4728D"/>
    <w:p w14:paraId="043ABD1C" w14:textId="4689D5A2" w:rsidR="00F4728D" w:rsidRDefault="00572F59" w:rsidP="00F4728D">
      <w:pPr>
        <w:pStyle w:val="Heading2"/>
      </w:pPr>
      <w:r>
        <w:t>Nick Bramanti</w:t>
      </w:r>
    </w:p>
    <w:p w14:paraId="5C757F5C" w14:textId="08D7A0BF" w:rsidR="00F4728D" w:rsidRDefault="00572F59" w:rsidP="00F4728D">
      <w:r>
        <w:t>External Music Director</w:t>
      </w:r>
      <w:r w:rsidR="00F4728D">
        <w:t xml:space="preserve"> – KURE 88.5 FM</w:t>
      </w:r>
    </w:p>
    <w:p w14:paraId="22A3E25C" w14:textId="2D9A5C22" w:rsidR="00F4728D" w:rsidRDefault="00F4728D" w:rsidP="00F4728D">
      <w:r>
        <w:t xml:space="preserve">Email: </w:t>
      </w:r>
      <w:hyperlink r:id="rId12" w:history="1">
        <w:r w:rsidR="00572F59">
          <w:rPr>
            <w:rStyle w:val="Hyperlink"/>
          </w:rPr>
          <w:t>bramanti@iastate.edu</w:t>
        </w:r>
      </w:hyperlink>
    </w:p>
    <w:p w14:paraId="042FB985" w14:textId="004A8A82" w:rsidR="00F4728D" w:rsidRPr="00F4728D" w:rsidRDefault="00F4728D" w:rsidP="00F4728D">
      <w:r>
        <w:t xml:space="preserve">Phone: </w:t>
      </w:r>
      <w:r w:rsidR="00430371">
        <w:t>952-465-5124</w:t>
      </w:r>
    </w:p>
    <w:p w14:paraId="35ECCB7B" w14:textId="77777777" w:rsidR="009C62AB" w:rsidRDefault="009C62AB" w:rsidP="009C62AB"/>
    <w:p w14:paraId="5846EEF2" w14:textId="77777777" w:rsidR="009C62AB" w:rsidRPr="009C62AB" w:rsidRDefault="009C62AB" w:rsidP="009C62AB"/>
    <w:sectPr w:rsidR="009C62AB" w:rsidRPr="009C62AB">
      <w:footerReference w:type="default" r:id="rId13"/>
      <w:footerReference w:type="first" r:id="rId14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F8C6A3" w14:textId="77777777" w:rsidR="001E06E3" w:rsidRDefault="001E06E3">
      <w:pPr>
        <w:spacing w:before="0" w:after="0" w:line="240" w:lineRule="auto"/>
      </w:pPr>
      <w:r>
        <w:separator/>
      </w:r>
    </w:p>
  </w:endnote>
  <w:endnote w:type="continuationSeparator" w:id="0">
    <w:p w14:paraId="1F2AC1E4" w14:textId="77777777" w:rsidR="001E06E3" w:rsidRDefault="001E06E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ｺﾞｼｯｸM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GMinchoB">
    <w:altName w:val="HG明朝B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E8952C" w14:textId="77777777" w:rsidR="00572F59" w:rsidRDefault="00572F59" w:rsidP="00F4728D">
    <w:pPr>
      <w:pStyle w:val="Footer"/>
      <w:ind w:left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1F571E" w14:textId="77777777" w:rsidR="00572F59" w:rsidRDefault="00572F59">
    <w:pPr>
      <w:pStyle w:val="Footer"/>
    </w:pPr>
    <w:r>
      <w:t xml:space="preserve">        See back page for references.</w:t>
    </w:r>
  </w:p>
  <w:p w14:paraId="5F5DFA68" w14:textId="77777777" w:rsidR="00572F59" w:rsidRDefault="00572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CA4729" w14:textId="77777777" w:rsidR="001E06E3" w:rsidRDefault="001E06E3">
      <w:pPr>
        <w:spacing w:before="0" w:after="0" w:line="240" w:lineRule="auto"/>
      </w:pPr>
      <w:r>
        <w:separator/>
      </w:r>
    </w:p>
  </w:footnote>
  <w:footnote w:type="continuationSeparator" w:id="0">
    <w:p w14:paraId="5C75B228" w14:textId="77777777" w:rsidR="001E06E3" w:rsidRDefault="001E06E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26783"/>
    <w:multiLevelType w:val="hybridMultilevel"/>
    <w:tmpl w:val="5C72D47C"/>
    <w:lvl w:ilvl="0" w:tplc="C5328338">
      <w:start w:val="712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95290"/>
    <w:multiLevelType w:val="hybridMultilevel"/>
    <w:tmpl w:val="FA5406C6"/>
    <w:lvl w:ilvl="0" w:tplc="0E4E089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DCF"/>
    <w:rsid w:val="0001561F"/>
    <w:rsid w:val="00045AB0"/>
    <w:rsid w:val="00056745"/>
    <w:rsid w:val="00063BC3"/>
    <w:rsid w:val="00066014"/>
    <w:rsid w:val="00096186"/>
    <w:rsid w:val="0010471C"/>
    <w:rsid w:val="00191DE2"/>
    <w:rsid w:val="001E06E3"/>
    <w:rsid w:val="00205F03"/>
    <w:rsid w:val="002318FB"/>
    <w:rsid w:val="00254F13"/>
    <w:rsid w:val="002B0C05"/>
    <w:rsid w:val="002C42BC"/>
    <w:rsid w:val="002F18E6"/>
    <w:rsid w:val="00324088"/>
    <w:rsid w:val="00331AA7"/>
    <w:rsid w:val="003C08B1"/>
    <w:rsid w:val="003D7711"/>
    <w:rsid w:val="00414819"/>
    <w:rsid w:val="00423633"/>
    <w:rsid w:val="00430371"/>
    <w:rsid w:val="00434037"/>
    <w:rsid w:val="004F126F"/>
    <w:rsid w:val="00572F59"/>
    <w:rsid w:val="005B71B5"/>
    <w:rsid w:val="005F73D9"/>
    <w:rsid w:val="00610449"/>
    <w:rsid w:val="00641AD9"/>
    <w:rsid w:val="006564B9"/>
    <w:rsid w:val="00676785"/>
    <w:rsid w:val="00695A5D"/>
    <w:rsid w:val="006D3DF2"/>
    <w:rsid w:val="0072457E"/>
    <w:rsid w:val="00744AAF"/>
    <w:rsid w:val="00790DF7"/>
    <w:rsid w:val="007C7429"/>
    <w:rsid w:val="0081655E"/>
    <w:rsid w:val="0086170E"/>
    <w:rsid w:val="008B581F"/>
    <w:rsid w:val="008C5E62"/>
    <w:rsid w:val="008D41F6"/>
    <w:rsid w:val="009174D2"/>
    <w:rsid w:val="00935DCF"/>
    <w:rsid w:val="009569C5"/>
    <w:rsid w:val="009C62AB"/>
    <w:rsid w:val="009F6B5F"/>
    <w:rsid w:val="00A43315"/>
    <w:rsid w:val="00A62B9B"/>
    <w:rsid w:val="00A87CEB"/>
    <w:rsid w:val="00AA4667"/>
    <w:rsid w:val="00AE39C7"/>
    <w:rsid w:val="00AF1DD6"/>
    <w:rsid w:val="00AF3D8F"/>
    <w:rsid w:val="00B2551B"/>
    <w:rsid w:val="00C81943"/>
    <w:rsid w:val="00C873A7"/>
    <w:rsid w:val="00CF7E71"/>
    <w:rsid w:val="00D611A0"/>
    <w:rsid w:val="00D81DF0"/>
    <w:rsid w:val="00DF7A31"/>
    <w:rsid w:val="00E0148F"/>
    <w:rsid w:val="00E6529D"/>
    <w:rsid w:val="00EB549C"/>
    <w:rsid w:val="00EE43EB"/>
    <w:rsid w:val="00F12CA6"/>
    <w:rsid w:val="00F20DF9"/>
    <w:rsid w:val="00F4728D"/>
    <w:rsid w:val="00F53667"/>
    <w:rsid w:val="00F54DB2"/>
    <w:rsid w:val="00F84CF4"/>
    <w:rsid w:val="00FA678E"/>
    <w:rsid w:val="00FB2F3D"/>
    <w:rsid w:val="00FB3E2A"/>
    <w:rsid w:val="00FB73BA"/>
    <w:rsid w:val="00FC5D5E"/>
    <w:rsid w:val="00FE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52436EB"/>
  <w15:docId w15:val="{F32B187B-9F9E-4EEA-A850-F4C5BC34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99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ListParagraph">
    <w:name w:val="List Paragraph"/>
    <w:basedOn w:val="Normal"/>
    <w:uiPriority w:val="34"/>
    <w:semiHidden/>
    <w:qFormat/>
    <w:rsid w:val="00935DC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611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11A0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11A0"/>
    <w:rPr>
      <w:kern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11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11A0"/>
    <w:rPr>
      <w:b/>
      <w:bCs/>
      <w:kern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11A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11A0"/>
    <w:rPr>
      <w:rFonts w:ascii="Segoe UI" w:hAnsi="Segoe UI" w:cs="Segoe UI"/>
      <w:kern w:val="2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C62AB"/>
    <w:rPr>
      <w:color w:val="646464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generalmanager@kure885.org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burns@iowapublicradio.org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whitmer@parametricstudioinc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Ba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0C5BF583C294FB2A1D1C35313944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C75BA-83B8-44C4-B9EA-CEF0D5D0AE00}"/>
      </w:docPartPr>
      <w:docPartBody>
        <w:p w:rsidR="0090207A" w:rsidRDefault="008D5F86">
          <w:pPr>
            <w:pStyle w:val="B0C5BF583C294FB2A1D1C3531394440C"/>
          </w:pPr>
          <w:r>
            <w:t>[Street Address]</w:t>
          </w:r>
        </w:p>
      </w:docPartBody>
    </w:docPart>
    <w:docPart>
      <w:docPartPr>
        <w:name w:val="C4BF1FCBCEE640A7BFF68D080685AF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83D54-2296-4353-A245-29E35A22D047}"/>
      </w:docPartPr>
      <w:docPartBody>
        <w:p w:rsidR="0090207A" w:rsidRDefault="008D5F86">
          <w:pPr>
            <w:pStyle w:val="C4BF1FCBCEE640A7BFF68D080685AF57"/>
          </w:pPr>
          <w:r>
            <w:t>[City, ST ZIP Code]</w:t>
          </w:r>
        </w:p>
      </w:docPartBody>
    </w:docPart>
    <w:docPart>
      <w:docPartPr>
        <w:name w:val="3E618AD91B5D49B59DC45D155B2D3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58B9D-C988-414D-8E23-9CB5FA34AFFD}"/>
      </w:docPartPr>
      <w:docPartBody>
        <w:p w:rsidR="0090207A" w:rsidRDefault="008D5F86">
          <w:pPr>
            <w:pStyle w:val="3E618AD91B5D49B59DC45D155B2D38E9"/>
          </w:pPr>
          <w:r>
            <w:t>[Telephone]</w:t>
          </w:r>
        </w:p>
      </w:docPartBody>
    </w:docPart>
    <w:docPart>
      <w:docPartPr>
        <w:name w:val="4453F8DC7F144F8BA6782D1622494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06A2B1-6AF0-4017-BD9E-4BD1F3E72EE9}"/>
      </w:docPartPr>
      <w:docPartBody>
        <w:p w:rsidR="0090207A" w:rsidRDefault="008D5F86">
          <w:pPr>
            <w:pStyle w:val="4453F8DC7F144F8BA6782D1622494075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F717A59C922B42C09DCBF1397CB13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EC3B2-C5E9-425F-AC84-832E8EC55706}"/>
      </w:docPartPr>
      <w:docPartBody>
        <w:p w:rsidR="0090207A" w:rsidRDefault="008D5F86">
          <w:pPr>
            <w:pStyle w:val="F717A59C922B42C09DCBF1397CB13B25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ｺﾞｼｯｸM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GMinchoB">
    <w:altName w:val="HG明朝B"/>
    <w:panose1 w:val="00000000000000000000"/>
    <w:charset w:val="8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848"/>
    <w:rsid w:val="0009736F"/>
    <w:rsid w:val="00257366"/>
    <w:rsid w:val="003903BB"/>
    <w:rsid w:val="00392848"/>
    <w:rsid w:val="003F1D92"/>
    <w:rsid w:val="0047065D"/>
    <w:rsid w:val="0049116B"/>
    <w:rsid w:val="00495CB3"/>
    <w:rsid w:val="004A56E6"/>
    <w:rsid w:val="004F06F3"/>
    <w:rsid w:val="00502CE5"/>
    <w:rsid w:val="00517FF6"/>
    <w:rsid w:val="005C7B2E"/>
    <w:rsid w:val="00684B43"/>
    <w:rsid w:val="007475F2"/>
    <w:rsid w:val="008D5F86"/>
    <w:rsid w:val="0090207A"/>
    <w:rsid w:val="0096089D"/>
    <w:rsid w:val="00A61AEC"/>
    <w:rsid w:val="00BB1320"/>
    <w:rsid w:val="00D870E9"/>
    <w:rsid w:val="00E9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0C5BF583C294FB2A1D1C3531394440C">
    <w:name w:val="B0C5BF583C294FB2A1D1C3531394440C"/>
  </w:style>
  <w:style w:type="paragraph" w:customStyle="1" w:styleId="C4BF1FCBCEE640A7BFF68D080685AF57">
    <w:name w:val="C4BF1FCBCEE640A7BFF68D080685AF57"/>
  </w:style>
  <w:style w:type="paragraph" w:customStyle="1" w:styleId="3E618AD91B5D49B59DC45D155B2D38E9">
    <w:name w:val="3E618AD91B5D49B59DC45D155B2D38E9"/>
  </w:style>
  <w:style w:type="paragraph" w:customStyle="1" w:styleId="6F1E6487CF25461BB3AB10A219DA4732">
    <w:name w:val="6F1E6487CF25461BB3AB10A219DA4732"/>
  </w:style>
  <w:style w:type="character" w:styleId="Emphasis">
    <w:name w:val="Emphasis"/>
    <w:basedOn w:val="DefaultParagraphFont"/>
    <w:uiPriority w:val="2"/>
    <w:unhideWhenUsed/>
    <w:qFormat/>
    <w:rPr>
      <w:color w:val="5B9BD5" w:themeColor="accent1"/>
    </w:rPr>
  </w:style>
  <w:style w:type="paragraph" w:customStyle="1" w:styleId="4453F8DC7F144F8BA6782D1622494075">
    <w:name w:val="4453F8DC7F144F8BA6782D1622494075"/>
  </w:style>
  <w:style w:type="paragraph" w:customStyle="1" w:styleId="F717A59C922B42C09DCBF1397CB13B25">
    <w:name w:val="F717A59C922B42C09DCBF1397CB13B25"/>
  </w:style>
  <w:style w:type="paragraph" w:customStyle="1" w:styleId="9FE3AEF223EA48E9BFF9617521C00F1D">
    <w:name w:val="9FE3AEF223EA48E9BFF9617521C00F1D"/>
  </w:style>
  <w:style w:type="paragraph" w:customStyle="1" w:styleId="ResumeText">
    <w:name w:val="Resume Text"/>
    <w:basedOn w:val="Normal"/>
    <w:qFormat/>
    <w:pPr>
      <w:spacing w:before="40" w:after="40" w:line="288" w:lineRule="auto"/>
      <w:ind w:right="1440"/>
    </w:pPr>
    <w:rPr>
      <w:color w:val="595959" w:themeColor="text1" w:themeTint="A6"/>
      <w:kern w:val="20"/>
      <w:sz w:val="20"/>
    </w:rPr>
  </w:style>
  <w:style w:type="paragraph" w:customStyle="1" w:styleId="1F1B1C1B788447CB8180A53590E51503">
    <w:name w:val="1F1B1C1B788447CB8180A53590E51503"/>
  </w:style>
  <w:style w:type="character" w:styleId="PlaceholderText">
    <w:name w:val="Placeholder Text"/>
    <w:basedOn w:val="DefaultParagraphFont"/>
    <w:uiPriority w:val="99"/>
    <w:semiHidden/>
    <w:rsid w:val="004F06F3"/>
    <w:rPr>
      <w:color w:val="808080"/>
    </w:rPr>
  </w:style>
  <w:style w:type="paragraph" w:customStyle="1" w:styleId="B71B7A5F4BB041959D8FAC10417CECD1">
    <w:name w:val="B71B7A5F4BB041959D8FAC10417CECD1"/>
  </w:style>
  <w:style w:type="paragraph" w:customStyle="1" w:styleId="A79F444043F749058AD59048F98C40F6">
    <w:name w:val="A79F444043F749058AD59048F98C40F6"/>
  </w:style>
  <w:style w:type="paragraph" w:customStyle="1" w:styleId="A0D57EF8CB5640028CD503C44916F50B">
    <w:name w:val="A0D57EF8CB5640028CD503C44916F50B"/>
  </w:style>
  <w:style w:type="paragraph" w:customStyle="1" w:styleId="F02E434A36EC4B338E96CF3FB5BF1918">
    <w:name w:val="F02E434A36EC4B338E96CF3FB5BF1918"/>
  </w:style>
  <w:style w:type="paragraph" w:customStyle="1" w:styleId="F4481556A4B242AC82B03A6F99EA53F0">
    <w:name w:val="F4481556A4B242AC82B03A6F99EA53F0"/>
  </w:style>
  <w:style w:type="paragraph" w:customStyle="1" w:styleId="4DC8B89D6A874477978D97F2D0DF19C9">
    <w:name w:val="4DC8B89D6A874477978D97F2D0DF19C9"/>
  </w:style>
  <w:style w:type="paragraph" w:customStyle="1" w:styleId="A267F859192A4AF9B07399E08CC5AA49">
    <w:name w:val="A267F859192A4AF9B07399E08CC5AA49"/>
  </w:style>
  <w:style w:type="paragraph" w:customStyle="1" w:styleId="7886E542807744059AAD38E8DA5695C4">
    <w:name w:val="7886E542807744059AAD38E8DA5695C4"/>
  </w:style>
  <w:style w:type="paragraph" w:customStyle="1" w:styleId="54C4B52BD4F64BA3B0DC5D131FFF582D">
    <w:name w:val="54C4B52BD4F64BA3B0DC5D131FFF582D"/>
  </w:style>
  <w:style w:type="paragraph" w:customStyle="1" w:styleId="543CB3D599AE4F3C92A0F90F18A5F2D3">
    <w:name w:val="543CB3D599AE4F3C92A0F90F18A5F2D3"/>
  </w:style>
  <w:style w:type="paragraph" w:customStyle="1" w:styleId="3107A410AEFF4B4B95F1DFF3E6B7AC98">
    <w:name w:val="3107A410AEFF4B4B95F1DFF3E6B7AC98"/>
  </w:style>
  <w:style w:type="paragraph" w:customStyle="1" w:styleId="F2D1D2ED34DC4486A06D2B37493E67A5">
    <w:name w:val="F2D1D2ED34DC4486A06D2B37493E67A5"/>
    <w:rsid w:val="00392848"/>
  </w:style>
  <w:style w:type="paragraph" w:customStyle="1" w:styleId="3A0245D2B40A446DBF736B59077A90C1">
    <w:name w:val="3A0245D2B40A446DBF736B59077A90C1"/>
    <w:rsid w:val="004F06F3"/>
  </w:style>
  <w:style w:type="paragraph" w:customStyle="1" w:styleId="F006D65412BC42B5ACE29E5E8345DDB1">
    <w:name w:val="F006D65412BC42B5ACE29E5E8345DDB1"/>
    <w:rsid w:val="004F06F3"/>
  </w:style>
  <w:style w:type="paragraph" w:customStyle="1" w:styleId="2C406EF32D20461F841A49A140BA6E50">
    <w:name w:val="2C406EF32D20461F841A49A140BA6E50"/>
    <w:rsid w:val="000973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3502 Lincoln Way, Apt. #1</CompanyAddress>
  <CompanyPhone>712-887-8816</CompanyPhone>
  <CompanyFax/>
  <CompanyEmail>robideau@iastate.edu</CompanyEmail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90439260-127A-4477-B805-24A05066C2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resume</Template>
  <TotalTime>26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Robideau</dc:creator>
  <cp:keywords/>
  <cp:lastModifiedBy>David Robideau</cp:lastModifiedBy>
  <cp:revision>9</cp:revision>
  <dcterms:created xsi:type="dcterms:W3CDTF">2016-09-19T15:29:00Z</dcterms:created>
  <dcterms:modified xsi:type="dcterms:W3CDTF">2016-10-19T15:40:00Z</dcterms:modified>
  <cp:category>Ames, IA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